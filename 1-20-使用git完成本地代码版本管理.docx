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4057" w:rsidRPr="00DD4057" w:rsidRDefault="00A51CF3" w:rsidP="00DD4057">
      <w:pPr>
        <w:ind w:firstLine="560"/>
        <w:jc w:val="center"/>
        <w:rPr>
          <w:sz w:val="28"/>
          <w:szCs w:val="28"/>
        </w:rPr>
      </w:pPr>
      <w:bookmarkStart w:id="0" w:name="_Hlk34925855"/>
      <w:bookmarkStart w:id="1" w:name="_GoBack"/>
      <w:bookmarkEnd w:id="1"/>
      <w:r>
        <w:rPr>
          <w:sz w:val="28"/>
          <w:szCs w:val="28"/>
        </w:rPr>
        <w:t>P</w:t>
      </w:r>
      <w:r>
        <w:rPr>
          <w:rFonts w:hint="eastAsia"/>
          <w:sz w:val="28"/>
          <w:szCs w:val="28"/>
        </w:rPr>
        <w:t>ython自动化运维基础</w:t>
      </w:r>
    </w:p>
    <w:p w:rsidR="009B0B36" w:rsidRPr="00DD4057" w:rsidRDefault="009B0B36" w:rsidP="009B0B36">
      <w:pPr>
        <w:ind w:firstLine="640"/>
        <w:jc w:val="center"/>
        <w:rPr>
          <w:rFonts w:hAnsi="微软雅黑"/>
          <w:b w:val="0"/>
          <w:sz w:val="32"/>
          <w:szCs w:val="32"/>
        </w:rPr>
      </w:pPr>
    </w:p>
    <w:p w:rsidR="009B0B36" w:rsidRPr="008800F2" w:rsidRDefault="009B0B36" w:rsidP="009B0B36">
      <w:pPr>
        <w:ind w:firstLineChars="300" w:firstLine="840"/>
        <w:rPr>
          <w:rFonts w:hAnsi="微软雅黑"/>
          <w:sz w:val="28"/>
          <w:szCs w:val="28"/>
        </w:rPr>
      </w:pPr>
      <w:r>
        <w:rPr>
          <w:rFonts w:hAnsi="微软雅黑" w:hint="eastAsia"/>
          <w:sz w:val="28"/>
          <w:szCs w:val="28"/>
          <w:highlight w:val="yellow"/>
        </w:rPr>
        <w:t xml:space="preserve">   学神IT教育：从零基础到实战，从入门到精通！  </w:t>
      </w:r>
      <w:r>
        <w:rPr>
          <w:rFonts w:hAnsi="微软雅黑" w:hint="eastAsia"/>
          <w:sz w:val="28"/>
          <w:szCs w:val="28"/>
        </w:rPr>
        <w:t xml:space="preserve"> </w:t>
      </w:r>
    </w:p>
    <w:bookmarkEnd w:id="0"/>
    <w:p w:rsidR="009B0B36" w:rsidRDefault="00DD4057" w:rsidP="009B0B36">
      <w:pPr>
        <w:ind w:firstLineChars="0" w:firstLine="0"/>
        <w:rPr>
          <w:rFonts w:hAnsi="微软雅黑"/>
          <w:sz w:val="28"/>
          <w:szCs w:val="28"/>
        </w:rPr>
      </w:pPr>
      <w:r>
        <w:rPr>
          <w:rFonts w:hAnsi="微软雅黑"/>
          <w:noProof/>
          <w:sz w:val="28"/>
          <w:szCs w:val="28"/>
        </w:rPr>
        <mc:AlternateContent>
          <mc:Choice Requires="wps">
            <w:drawing>
              <wp:anchor distT="0" distB="0" distL="114300" distR="114300" simplePos="0" relativeHeight="251658240" behindDoc="0" locked="0" layoutInCell="1" allowOverlap="1" wp14:anchorId="35A25FF1" wp14:editId="187B9838">
                <wp:simplePos x="0" y="0"/>
                <wp:positionH relativeFrom="margin">
                  <wp:align>right</wp:align>
                </wp:positionH>
                <wp:positionV relativeFrom="paragraph">
                  <wp:posOffset>201295</wp:posOffset>
                </wp:positionV>
                <wp:extent cx="5144770" cy="7294880"/>
                <wp:effectExtent l="0" t="0" r="36830" b="58420"/>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4770" cy="7294880"/>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ln>
                        <a:effectLst>
                          <a:outerShdw dist="28398" dir="3806097" algn="ctr" rotWithShape="0">
                            <a:srgbClr val="4E6128">
                              <a:alpha val="50000"/>
                            </a:srgbClr>
                          </a:outerShdw>
                        </a:effectLst>
                      </wps:spPr>
                      <wps:txbx>
                        <w:txbxContent>
                          <w:p w:rsidR="00DD4057" w:rsidRPr="00DD4057" w:rsidRDefault="00DD4057" w:rsidP="00DD4057">
                            <w:pPr>
                              <w:ind w:firstLine="480"/>
                              <w:rPr>
                                <w:rFonts w:hAnsi="微软雅黑"/>
                                <w:bCs/>
                                <w:sz w:val="24"/>
                              </w:rPr>
                            </w:pPr>
                            <w:r w:rsidRPr="00DD4057">
                              <w:rPr>
                                <w:rFonts w:hAnsi="微软雅黑" w:hint="eastAsia"/>
                                <w:bCs/>
                                <w:sz w:val="24"/>
                              </w:rPr>
                              <w:t>版权声明：</w:t>
                            </w:r>
                          </w:p>
                          <w:p w:rsidR="00DD4057" w:rsidRPr="00DD4057" w:rsidRDefault="00DD4057" w:rsidP="00DD4057">
                            <w:pPr>
                              <w:ind w:firstLine="480"/>
                              <w:rPr>
                                <w:rFonts w:hAnsi="微软雅黑"/>
                                <w:bCs/>
                                <w:sz w:val="24"/>
                              </w:rPr>
                            </w:pPr>
                            <w:r w:rsidRPr="00DD4057">
                              <w:rPr>
                                <w:rFonts w:hAnsi="微软雅黑" w:hint="eastAsia"/>
                                <w:bCs/>
                                <w:sz w:val="24"/>
                              </w:rPr>
                              <w:tab/>
                              <w:t>本系列文档为《学神IT教育》内部使用教材和教案，只允许VIP学员个人使用，禁止私自传播。否则将取消其VIP资格，追究其法律责任，请知晓！</w:t>
                            </w:r>
                          </w:p>
                          <w:p w:rsidR="00DD4057" w:rsidRPr="00DD4057" w:rsidRDefault="00DD4057" w:rsidP="00DD4057">
                            <w:pPr>
                              <w:ind w:firstLine="480"/>
                              <w:rPr>
                                <w:rFonts w:hAnsi="微软雅黑"/>
                                <w:bCs/>
                                <w:color w:val="FF0000"/>
                                <w:sz w:val="24"/>
                              </w:rPr>
                            </w:pPr>
                            <w:r w:rsidRPr="00DD4057">
                              <w:rPr>
                                <w:rFonts w:hAnsi="微软雅黑" w:hint="eastAsia"/>
                                <w:bCs/>
                                <w:color w:val="FF0000"/>
                                <w:sz w:val="24"/>
                              </w:rPr>
                              <w:t>免责声明：</w:t>
                            </w:r>
                          </w:p>
                          <w:p w:rsidR="00DD4057" w:rsidRPr="00DD4057" w:rsidRDefault="00DD4057" w:rsidP="00DD4057">
                            <w:pPr>
                              <w:ind w:firstLine="480"/>
                              <w:rPr>
                                <w:rFonts w:hAnsi="微软雅黑"/>
                                <w:bCs/>
                                <w:color w:val="FF0000"/>
                                <w:sz w:val="24"/>
                              </w:rPr>
                            </w:pPr>
                            <w:r w:rsidRPr="00DD4057">
                              <w:rPr>
                                <w:rFonts w:hAnsi="微软雅黑" w:hint="eastAsia"/>
                                <w:bCs/>
                                <w:color w:val="FF0000"/>
                                <w:sz w:val="24"/>
                              </w:rPr>
                              <w:tab/>
                              <w:t>本课程设计目的只用于教学，切勿使用课程中的技术进行违法活动，学员利用课程中的技术进行违法活动，造成的后果与讲师本人及讲师所属机构无关。倡导维护网络安全人人有责，共同维护网络文明和谐。</w:t>
                            </w:r>
                          </w:p>
                          <w:p w:rsidR="00DD4057" w:rsidRPr="00DD4057" w:rsidRDefault="00DD4057" w:rsidP="00DD4057">
                            <w:pPr>
                              <w:ind w:firstLine="480"/>
                              <w:rPr>
                                <w:rFonts w:hAnsi="微软雅黑"/>
                                <w:bCs/>
                                <w:sz w:val="24"/>
                              </w:rPr>
                            </w:pPr>
                            <w:r w:rsidRPr="00DD4057">
                              <w:rPr>
                                <w:rFonts w:hAnsi="微软雅黑" w:hint="eastAsia"/>
                                <w:bCs/>
                                <w:sz w:val="24"/>
                              </w:rPr>
                              <w:t>联系方式：</w:t>
                            </w:r>
                          </w:p>
                          <w:p w:rsidR="00DD4057" w:rsidRPr="00DD4057" w:rsidRDefault="00DD4057" w:rsidP="00DD4057">
                            <w:pPr>
                              <w:ind w:firstLine="480"/>
                              <w:rPr>
                                <w:rFonts w:hAnsi="微软雅黑"/>
                                <w:bCs/>
                                <w:sz w:val="24"/>
                              </w:rPr>
                            </w:pPr>
                            <w:r w:rsidRPr="00DD4057">
                              <w:rPr>
                                <w:rFonts w:hAnsi="微软雅黑" w:hint="eastAsia"/>
                                <w:bCs/>
                                <w:sz w:val="24"/>
                              </w:rPr>
                              <w:t>学神IT教育官方网站: http://xuegod.ke.qq.com</w:t>
                            </w:r>
                          </w:p>
                          <w:p w:rsidR="00DD4057" w:rsidRPr="00DD4057" w:rsidRDefault="00DD4057" w:rsidP="00DD4057">
                            <w:pPr>
                              <w:ind w:firstLine="480"/>
                              <w:rPr>
                                <w:rFonts w:hAnsi="微软雅黑"/>
                                <w:bCs/>
                                <w:sz w:val="24"/>
                              </w:rPr>
                            </w:pPr>
                            <w:r w:rsidRPr="00DD4057">
                              <w:rPr>
                                <w:rFonts w:hAnsi="微软雅黑" w:hint="eastAsia"/>
                                <w:bCs/>
                                <w:sz w:val="24"/>
                              </w:rPr>
                              <w:t>学神IT教育</w:t>
                            </w:r>
                            <w:r w:rsidR="00A51CF3">
                              <w:rPr>
                                <w:rFonts w:hAnsi="微软雅黑" w:hint="eastAsia"/>
                                <w:bCs/>
                                <w:sz w:val="24"/>
                              </w:rPr>
                              <w:t>-Python</w:t>
                            </w:r>
                            <w:r w:rsidRPr="00DD4057">
                              <w:rPr>
                                <w:rFonts w:hAnsi="微软雅黑" w:hint="eastAsia"/>
                                <w:bCs/>
                                <w:sz w:val="24"/>
                              </w:rPr>
                              <w:t xml:space="preserve">技术交流QQ群: </w:t>
                            </w:r>
                            <w:r w:rsidR="00A51CF3" w:rsidRPr="00A51CF3">
                              <w:rPr>
                                <w:rFonts w:hAnsi="微软雅黑"/>
                                <w:bCs/>
                                <w:sz w:val="24"/>
                              </w:rPr>
                              <w:t>960973577</w:t>
                            </w:r>
                          </w:p>
                          <w:p w:rsidR="00DD4057" w:rsidRDefault="00A51CF3" w:rsidP="00A51CF3">
                            <w:pPr>
                              <w:ind w:firstLine="480"/>
                              <w:rPr>
                                <w:rFonts w:hAnsi="微软雅黑"/>
                                <w:sz w:val="24"/>
                              </w:rPr>
                            </w:pPr>
                            <w:r>
                              <w:rPr>
                                <w:rFonts w:hAnsi="微软雅黑"/>
                                <w:noProof/>
                                <w:sz w:val="24"/>
                              </w:rPr>
                              <w:drawing>
                                <wp:inline distT="0" distB="0" distL="0" distR="0">
                                  <wp:extent cx="1428750" cy="1428750"/>
                                  <wp:effectExtent l="0" t="0" r="0" b="0"/>
                                  <wp:docPr id="5" name="图片 5" descr="C:\Users\Administrator\Desktop\python公开课安排\课堂悬浮二维码\朱老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python公开课安排\课堂悬浮二维码\朱老师.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DD4057">
                              <w:rPr>
                                <w:rFonts w:hAnsi="微软雅黑" w:hint="eastAsia"/>
                                <w:sz w:val="24"/>
                              </w:rPr>
                              <w:t xml:space="preserve"> </w:t>
                            </w:r>
                            <w:r>
                              <w:rPr>
                                <w:rFonts w:hAnsi="微软雅黑"/>
                                <w:noProof/>
                                <w:sz w:val="24"/>
                              </w:rPr>
                              <w:drawing>
                                <wp:inline distT="0" distB="0" distL="0" distR="0">
                                  <wp:extent cx="1428750" cy="1428750"/>
                                  <wp:effectExtent l="0" t="0" r="0" b="0"/>
                                  <wp:docPr id="4" name="图片 4" descr="C:\Users\Administrator\Desktop\python公开课安排\课堂悬浮二维码\Python-李老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python公开课安排\课堂悬浮二维码\Python-李老师.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9651" cy="1429651"/>
                                          </a:xfrm>
                                          <a:prstGeom prst="rect">
                                            <a:avLst/>
                                          </a:prstGeom>
                                          <a:noFill/>
                                          <a:ln>
                                            <a:noFill/>
                                          </a:ln>
                                        </pic:spPr>
                                      </pic:pic>
                                    </a:graphicData>
                                  </a:graphic>
                                </wp:inline>
                              </w:drawing>
                            </w:r>
                            <w:r w:rsidR="00DD4057">
                              <w:rPr>
                                <w:rFonts w:hAnsi="微软雅黑" w:hint="eastAsia"/>
                                <w:sz w:val="24"/>
                              </w:rPr>
                              <w:t xml:space="preserve"> </w:t>
                            </w:r>
                            <w:r w:rsidR="00DD4057" w:rsidRPr="00B83B1D">
                              <w:rPr>
                                <w:rFonts w:hAnsi="微软雅黑"/>
                                <w:noProof/>
                                <w:sz w:val="24"/>
                              </w:rPr>
                              <w:drawing>
                                <wp:inline distT="0" distB="0" distL="0" distR="0" wp14:anchorId="12A974EA" wp14:editId="1EF125D0">
                                  <wp:extent cx="1422400" cy="14224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2400" cy="1422400"/>
                                          </a:xfrm>
                                          <a:prstGeom prst="rect">
                                            <a:avLst/>
                                          </a:prstGeom>
                                          <a:noFill/>
                                          <a:ln>
                                            <a:noFill/>
                                          </a:ln>
                                        </pic:spPr>
                                      </pic:pic>
                                    </a:graphicData>
                                  </a:graphic>
                                </wp:inline>
                              </w:drawing>
                            </w:r>
                            <w:r w:rsidR="00DD4057">
                              <w:rPr>
                                <w:rFonts w:hAnsi="微软雅黑"/>
                                <w:sz w:val="24"/>
                              </w:rPr>
                              <w:t xml:space="preserve"> </w:t>
                            </w:r>
                          </w:p>
                          <w:p w:rsidR="00DD4057" w:rsidRPr="00DD4057" w:rsidRDefault="00DD4057" w:rsidP="00DD4057">
                            <w:pPr>
                              <w:ind w:firstLine="480"/>
                              <w:rPr>
                                <w:rFonts w:hAnsi="微软雅黑"/>
                                <w:bCs/>
                                <w:color w:val="FF0000"/>
                                <w:sz w:val="24"/>
                              </w:rPr>
                            </w:pPr>
                            <w:r w:rsidRPr="00DD4057">
                              <w:rPr>
                                <w:rFonts w:hAnsi="微软雅黑" w:hint="eastAsia"/>
                                <w:bCs/>
                                <w:sz w:val="24"/>
                              </w:rPr>
                              <w:t xml:space="preserve"> </w:t>
                            </w:r>
                            <w:r w:rsidR="00A51CF3">
                              <w:rPr>
                                <w:rFonts w:hAnsi="微软雅黑" w:hint="eastAsia"/>
                                <w:bCs/>
                                <w:color w:val="FF0000"/>
                                <w:sz w:val="24"/>
                              </w:rPr>
                              <w:t>学习顾问：朱</w:t>
                            </w:r>
                            <w:r w:rsidRPr="00DD4057">
                              <w:rPr>
                                <w:rFonts w:hAnsi="微软雅黑" w:hint="eastAsia"/>
                                <w:bCs/>
                                <w:color w:val="FF0000"/>
                                <w:sz w:val="24"/>
                              </w:rPr>
                              <w:t xml:space="preserve">老师 </w:t>
                            </w:r>
                            <w:r w:rsidRPr="00DD4057">
                              <w:rPr>
                                <w:rFonts w:hAnsi="微软雅黑"/>
                                <w:bCs/>
                                <w:color w:val="FF0000"/>
                                <w:sz w:val="24"/>
                              </w:rPr>
                              <w:t xml:space="preserve">   </w:t>
                            </w:r>
                            <w:r w:rsidR="00A51CF3">
                              <w:rPr>
                                <w:rFonts w:hAnsi="微软雅黑" w:hint="eastAsia"/>
                                <w:bCs/>
                                <w:color w:val="FF0000"/>
                                <w:sz w:val="24"/>
                              </w:rPr>
                              <w:t>学习顾问：刘</w:t>
                            </w:r>
                            <w:r w:rsidRPr="00DD4057">
                              <w:rPr>
                                <w:rFonts w:hAnsi="微软雅黑" w:hint="eastAsia"/>
                                <w:bCs/>
                                <w:color w:val="FF0000"/>
                                <w:sz w:val="24"/>
                              </w:rPr>
                              <w:t xml:space="preserve">老师 </w:t>
                            </w:r>
                            <w:r w:rsidRPr="00DD4057">
                              <w:rPr>
                                <w:rFonts w:hAnsi="微软雅黑"/>
                                <w:bCs/>
                                <w:color w:val="FF0000"/>
                                <w:sz w:val="24"/>
                              </w:rPr>
                              <w:t xml:space="preserve">    </w:t>
                            </w:r>
                            <w:r w:rsidRPr="00DD4057">
                              <w:rPr>
                                <w:rFonts w:hAnsi="微软雅黑" w:hint="eastAsia"/>
                                <w:bCs/>
                                <w:color w:val="FF0000"/>
                                <w:sz w:val="24"/>
                              </w:rPr>
                              <w:t>学神微信公众号</w:t>
                            </w:r>
                          </w:p>
                          <w:p w:rsidR="00DD4057" w:rsidRPr="00DD4057" w:rsidRDefault="00DD4057" w:rsidP="00DD4057">
                            <w:pPr>
                              <w:ind w:firstLine="480"/>
                              <w:rPr>
                                <w:rFonts w:hAnsi="微软雅黑"/>
                                <w:bCs/>
                                <w:sz w:val="24"/>
                              </w:rPr>
                            </w:pPr>
                            <w:r w:rsidRPr="00DD4057">
                              <w:rPr>
                                <w:rFonts w:hAnsi="微软雅黑"/>
                                <w:bCs/>
                                <w:sz w:val="24"/>
                              </w:rPr>
                              <w:t>微信扫码添加学习顾问微信，同时扫码关注学神公众号了解最新行业动态，获取更多学习资料及答疑就业服务</w:t>
                            </w:r>
                            <w:r w:rsidRPr="00DD4057">
                              <w:rPr>
                                <w:rFonts w:hAnsi="微软雅黑" w:hint="eastAsia"/>
                                <w:bCs/>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9" o:spid="_x0000_s1026" style="position:absolute;margin-left:353.9pt;margin-top:15.85pt;width:405.1pt;height:574.4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" fillcolor="#c2d69b" strokecolor="#c2d69b" strokeweight="1pt">
                <v:fill color2="#eaf1dd" angle="135" focus="50%" type="gradient"/>
                <v:shadow on="t" color="#4e6128" opacity=".5" offset="1pt"/>
                <v:textbox>
                  <w:txbxContent>
                    <w:p w:rsidR="00DD4057" w:rsidRPr="00DD4057" w:rsidRDefault="00DD4057" w:rsidP="00DD4057">
                      <w:pPr>
                        <w:ind w:firstLine="480"/>
                        <w:rPr>
                          <w:rFonts w:hAnsi="微软雅黑"/>
                          <w:bCs/>
                          <w:sz w:val="24"/>
                        </w:rPr>
                      </w:pPr>
                      <w:r w:rsidRPr="00DD4057">
                        <w:rPr>
                          <w:rFonts w:hAnsi="微软雅黑" w:hint="eastAsia"/>
                          <w:bCs/>
                          <w:sz w:val="24"/>
                        </w:rPr>
                        <w:t>版权声明：</w:t>
                      </w:r>
                    </w:p>
                    <w:p w:rsidR="00DD4057" w:rsidRPr="00DD4057" w:rsidRDefault="00DD4057" w:rsidP="00DD4057">
                      <w:pPr>
                        <w:ind w:firstLine="480"/>
                        <w:rPr>
                          <w:rFonts w:hAnsi="微软雅黑"/>
                          <w:bCs/>
                          <w:sz w:val="24"/>
                        </w:rPr>
                      </w:pPr>
                      <w:r w:rsidRPr="00DD4057">
                        <w:rPr>
                          <w:rFonts w:hAnsi="微软雅黑" w:hint="eastAsia"/>
                          <w:bCs/>
                          <w:sz w:val="24"/>
                        </w:rPr>
                        <w:tab/>
                        <w:t>本系列文档为《学神IT教育》内部使用教材和教案，只允许VIP学员个人使用，禁止私自传播。否则将取消其VIP资格，追究其法律责任，请知晓！</w:t>
                      </w:r>
                    </w:p>
                    <w:p w:rsidR="00DD4057" w:rsidRPr="00DD4057" w:rsidRDefault="00DD4057" w:rsidP="00DD4057">
                      <w:pPr>
                        <w:ind w:firstLine="480"/>
                        <w:rPr>
                          <w:rFonts w:hAnsi="微软雅黑"/>
                          <w:bCs/>
                          <w:color w:val="FF0000"/>
                          <w:sz w:val="24"/>
                        </w:rPr>
                      </w:pPr>
                      <w:r w:rsidRPr="00DD4057">
                        <w:rPr>
                          <w:rFonts w:hAnsi="微软雅黑" w:hint="eastAsia"/>
                          <w:bCs/>
                          <w:color w:val="FF0000"/>
                          <w:sz w:val="24"/>
                        </w:rPr>
                        <w:t>免责声明：</w:t>
                      </w:r>
                    </w:p>
                    <w:p w:rsidR="00DD4057" w:rsidRPr="00DD4057" w:rsidRDefault="00DD4057" w:rsidP="00DD4057">
                      <w:pPr>
                        <w:ind w:firstLine="480"/>
                        <w:rPr>
                          <w:rFonts w:hAnsi="微软雅黑"/>
                          <w:bCs/>
                          <w:color w:val="FF0000"/>
                          <w:sz w:val="24"/>
                        </w:rPr>
                      </w:pPr>
                      <w:r w:rsidRPr="00DD4057">
                        <w:rPr>
                          <w:rFonts w:hAnsi="微软雅黑" w:hint="eastAsia"/>
                          <w:bCs/>
                          <w:color w:val="FF0000"/>
                          <w:sz w:val="24"/>
                        </w:rPr>
                        <w:tab/>
                        <w:t>本课程设计目的只用于教学，切勿使用课程中的技术进行违法活动，学员利用课程中的技术进行违法活动，造成的后果与讲师本人及讲师所属机构无关。倡导维护网络安全人人有责，共同维护网络文明和谐。</w:t>
                      </w:r>
                    </w:p>
                    <w:p w:rsidR="00DD4057" w:rsidRPr="00DD4057" w:rsidRDefault="00DD4057" w:rsidP="00DD4057">
                      <w:pPr>
                        <w:ind w:firstLine="480"/>
                        <w:rPr>
                          <w:rFonts w:hAnsi="微软雅黑"/>
                          <w:bCs/>
                          <w:sz w:val="24"/>
                        </w:rPr>
                      </w:pPr>
                      <w:r w:rsidRPr="00DD4057">
                        <w:rPr>
                          <w:rFonts w:hAnsi="微软雅黑" w:hint="eastAsia"/>
                          <w:bCs/>
                          <w:sz w:val="24"/>
                        </w:rPr>
                        <w:t>联系方式：</w:t>
                      </w:r>
                    </w:p>
                    <w:p w:rsidR="00DD4057" w:rsidRPr="00DD4057" w:rsidRDefault="00DD4057" w:rsidP="00DD4057">
                      <w:pPr>
                        <w:ind w:firstLine="480"/>
                        <w:rPr>
                          <w:rFonts w:hAnsi="微软雅黑"/>
                          <w:bCs/>
                          <w:sz w:val="24"/>
                        </w:rPr>
                      </w:pPr>
                      <w:r w:rsidRPr="00DD4057">
                        <w:rPr>
                          <w:rFonts w:hAnsi="微软雅黑" w:hint="eastAsia"/>
                          <w:bCs/>
                          <w:sz w:val="24"/>
                        </w:rPr>
                        <w:t>学神IT教育官方网站: http://xuegod.ke.qq.com</w:t>
                      </w:r>
                    </w:p>
                    <w:p w:rsidR="00DD4057" w:rsidRPr="00DD4057" w:rsidRDefault="00DD4057" w:rsidP="00DD4057">
                      <w:pPr>
                        <w:ind w:firstLine="480"/>
                        <w:rPr>
                          <w:rFonts w:hAnsi="微软雅黑"/>
                          <w:bCs/>
                          <w:sz w:val="24"/>
                        </w:rPr>
                      </w:pPr>
                      <w:r w:rsidRPr="00DD4057">
                        <w:rPr>
                          <w:rFonts w:hAnsi="微软雅黑" w:hint="eastAsia"/>
                          <w:bCs/>
                          <w:sz w:val="24"/>
                        </w:rPr>
                        <w:t>学神IT教育</w:t>
                      </w:r>
                      <w:r w:rsidR="00A51CF3">
                        <w:rPr>
                          <w:rFonts w:hAnsi="微软雅黑" w:hint="eastAsia"/>
                          <w:bCs/>
                          <w:sz w:val="24"/>
                        </w:rPr>
                        <w:t>-Python</w:t>
                      </w:r>
                      <w:r w:rsidRPr="00DD4057">
                        <w:rPr>
                          <w:rFonts w:hAnsi="微软雅黑" w:hint="eastAsia"/>
                          <w:bCs/>
                          <w:sz w:val="24"/>
                        </w:rPr>
                        <w:t xml:space="preserve">技术交流QQ群: </w:t>
                      </w:r>
                      <w:r w:rsidR="00A51CF3" w:rsidRPr="00A51CF3">
                        <w:rPr>
                          <w:rFonts w:hAnsi="微软雅黑"/>
                          <w:bCs/>
                          <w:sz w:val="24"/>
                        </w:rPr>
                        <w:t>960973577</w:t>
                      </w:r>
                    </w:p>
                    <w:p w:rsidR="00DD4057" w:rsidRDefault="00A51CF3" w:rsidP="00A51CF3">
                      <w:pPr>
                        <w:ind w:firstLine="480"/>
                        <w:rPr>
                          <w:rFonts w:hAnsi="微软雅黑"/>
                          <w:sz w:val="24"/>
                        </w:rPr>
                      </w:pPr>
                      <w:r>
                        <w:rPr>
                          <w:rFonts w:hAnsi="微软雅黑"/>
                          <w:noProof/>
                          <w:sz w:val="24"/>
                        </w:rPr>
                        <w:drawing>
                          <wp:inline distT="0" distB="0" distL="0" distR="0">
                            <wp:extent cx="1428750" cy="1428750"/>
                            <wp:effectExtent l="0" t="0" r="0" b="0"/>
                            <wp:docPr id="5" name="图片 5" descr="C:\Users\Administrator\Desktop\python公开课安排\课堂悬浮二维码\朱老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python公开课安排\课堂悬浮二维码\朱老师.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00DD4057">
                        <w:rPr>
                          <w:rFonts w:hAnsi="微软雅黑" w:hint="eastAsia"/>
                          <w:sz w:val="24"/>
                        </w:rPr>
                        <w:t xml:space="preserve"> </w:t>
                      </w:r>
                      <w:r>
                        <w:rPr>
                          <w:rFonts w:hAnsi="微软雅黑"/>
                          <w:noProof/>
                          <w:sz w:val="24"/>
                        </w:rPr>
                        <w:drawing>
                          <wp:inline distT="0" distB="0" distL="0" distR="0">
                            <wp:extent cx="1428750" cy="1428750"/>
                            <wp:effectExtent l="0" t="0" r="0" b="0"/>
                            <wp:docPr id="4" name="图片 4" descr="C:\Users\Administrator\Desktop\python公开课安排\课堂悬浮二维码\Python-李老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python公开课安排\课堂悬浮二维码\Python-李老师.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9651" cy="1429651"/>
                                    </a:xfrm>
                                    <a:prstGeom prst="rect">
                                      <a:avLst/>
                                    </a:prstGeom>
                                    <a:noFill/>
                                    <a:ln>
                                      <a:noFill/>
                                    </a:ln>
                                  </pic:spPr>
                                </pic:pic>
                              </a:graphicData>
                            </a:graphic>
                          </wp:inline>
                        </w:drawing>
                      </w:r>
                      <w:r w:rsidR="00DD4057">
                        <w:rPr>
                          <w:rFonts w:hAnsi="微软雅黑" w:hint="eastAsia"/>
                          <w:sz w:val="24"/>
                        </w:rPr>
                        <w:t xml:space="preserve"> </w:t>
                      </w:r>
                      <w:r w:rsidR="00DD4057" w:rsidRPr="00B83B1D">
                        <w:rPr>
                          <w:rFonts w:hAnsi="微软雅黑"/>
                          <w:noProof/>
                          <w:sz w:val="24"/>
                        </w:rPr>
                        <w:drawing>
                          <wp:inline distT="0" distB="0" distL="0" distR="0" wp14:anchorId="12A974EA" wp14:editId="1EF125D0">
                            <wp:extent cx="1422400" cy="14224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2400" cy="1422400"/>
                                    </a:xfrm>
                                    <a:prstGeom prst="rect">
                                      <a:avLst/>
                                    </a:prstGeom>
                                    <a:noFill/>
                                    <a:ln>
                                      <a:noFill/>
                                    </a:ln>
                                  </pic:spPr>
                                </pic:pic>
                              </a:graphicData>
                            </a:graphic>
                          </wp:inline>
                        </w:drawing>
                      </w:r>
                      <w:r w:rsidR="00DD4057">
                        <w:rPr>
                          <w:rFonts w:hAnsi="微软雅黑"/>
                          <w:sz w:val="24"/>
                        </w:rPr>
                        <w:t xml:space="preserve"> </w:t>
                      </w:r>
                    </w:p>
                    <w:p w:rsidR="00DD4057" w:rsidRPr="00DD4057" w:rsidRDefault="00DD4057" w:rsidP="00DD4057">
                      <w:pPr>
                        <w:ind w:firstLine="480"/>
                        <w:rPr>
                          <w:rFonts w:hAnsi="微软雅黑"/>
                          <w:bCs/>
                          <w:color w:val="FF0000"/>
                          <w:sz w:val="24"/>
                        </w:rPr>
                      </w:pPr>
                      <w:r w:rsidRPr="00DD4057">
                        <w:rPr>
                          <w:rFonts w:hAnsi="微软雅黑" w:hint="eastAsia"/>
                          <w:bCs/>
                          <w:sz w:val="24"/>
                        </w:rPr>
                        <w:t xml:space="preserve"> </w:t>
                      </w:r>
                      <w:r w:rsidR="00A51CF3">
                        <w:rPr>
                          <w:rFonts w:hAnsi="微软雅黑" w:hint="eastAsia"/>
                          <w:bCs/>
                          <w:color w:val="FF0000"/>
                          <w:sz w:val="24"/>
                        </w:rPr>
                        <w:t>学习顾问：朱</w:t>
                      </w:r>
                      <w:r w:rsidRPr="00DD4057">
                        <w:rPr>
                          <w:rFonts w:hAnsi="微软雅黑" w:hint="eastAsia"/>
                          <w:bCs/>
                          <w:color w:val="FF0000"/>
                          <w:sz w:val="24"/>
                        </w:rPr>
                        <w:t xml:space="preserve">老师 </w:t>
                      </w:r>
                      <w:r w:rsidRPr="00DD4057">
                        <w:rPr>
                          <w:rFonts w:hAnsi="微软雅黑"/>
                          <w:bCs/>
                          <w:color w:val="FF0000"/>
                          <w:sz w:val="24"/>
                        </w:rPr>
                        <w:t xml:space="preserve">   </w:t>
                      </w:r>
                      <w:r w:rsidR="00A51CF3">
                        <w:rPr>
                          <w:rFonts w:hAnsi="微软雅黑" w:hint="eastAsia"/>
                          <w:bCs/>
                          <w:color w:val="FF0000"/>
                          <w:sz w:val="24"/>
                        </w:rPr>
                        <w:t>学习顾问：刘</w:t>
                      </w:r>
                      <w:r w:rsidRPr="00DD4057">
                        <w:rPr>
                          <w:rFonts w:hAnsi="微软雅黑" w:hint="eastAsia"/>
                          <w:bCs/>
                          <w:color w:val="FF0000"/>
                          <w:sz w:val="24"/>
                        </w:rPr>
                        <w:t xml:space="preserve">老师 </w:t>
                      </w:r>
                      <w:r w:rsidRPr="00DD4057">
                        <w:rPr>
                          <w:rFonts w:hAnsi="微软雅黑"/>
                          <w:bCs/>
                          <w:color w:val="FF0000"/>
                          <w:sz w:val="24"/>
                        </w:rPr>
                        <w:t xml:space="preserve">    </w:t>
                      </w:r>
                      <w:r w:rsidRPr="00DD4057">
                        <w:rPr>
                          <w:rFonts w:hAnsi="微软雅黑" w:hint="eastAsia"/>
                          <w:bCs/>
                          <w:color w:val="FF0000"/>
                          <w:sz w:val="24"/>
                        </w:rPr>
                        <w:t>学神微信公众号</w:t>
                      </w:r>
                    </w:p>
                    <w:p w:rsidR="00DD4057" w:rsidRPr="00DD4057" w:rsidRDefault="00DD4057" w:rsidP="00DD4057">
                      <w:pPr>
                        <w:ind w:firstLine="480"/>
                        <w:rPr>
                          <w:rFonts w:hAnsi="微软雅黑"/>
                          <w:bCs/>
                          <w:sz w:val="24"/>
                        </w:rPr>
                      </w:pPr>
                      <w:r w:rsidRPr="00DD4057">
                        <w:rPr>
                          <w:rFonts w:hAnsi="微软雅黑"/>
                          <w:bCs/>
                          <w:sz w:val="24"/>
                        </w:rPr>
                        <w:t>微信扫码添加学习顾问微信，同时扫码关注学神公众号了解最新行业动态，获取更多学习资料及答疑就业服务</w:t>
                      </w:r>
                      <w:r w:rsidRPr="00DD4057">
                        <w:rPr>
                          <w:rFonts w:hAnsi="微软雅黑" w:hint="eastAsia"/>
                          <w:bCs/>
                          <w:sz w:val="24"/>
                        </w:rPr>
                        <w:t>！</w:t>
                      </w:r>
                    </w:p>
                  </w:txbxContent>
                </v:textbox>
                <w10:wrap anchorx="margin"/>
              </v:rect>
            </w:pict>
          </mc:Fallback>
        </mc:AlternateContent>
      </w:r>
    </w:p>
    <w:p w:rsidR="009B0B36" w:rsidRDefault="009B0B36" w:rsidP="009B0B36">
      <w:pPr>
        <w:ind w:firstLine="560"/>
        <w:jc w:val="center"/>
        <w:rPr>
          <w:rFonts w:hAnsi="微软雅黑"/>
          <w:sz w:val="28"/>
          <w:szCs w:val="28"/>
        </w:rPr>
      </w:pPr>
    </w:p>
    <w:p w:rsidR="009B0B36" w:rsidRDefault="009B0B36" w:rsidP="009B0B36">
      <w:pPr>
        <w:ind w:firstLine="560"/>
        <w:jc w:val="center"/>
        <w:rPr>
          <w:rFonts w:hAnsi="微软雅黑"/>
          <w:sz w:val="28"/>
          <w:szCs w:val="28"/>
        </w:rPr>
      </w:pPr>
    </w:p>
    <w:p w:rsidR="009B0B36" w:rsidRDefault="009B0B36" w:rsidP="009B0B36">
      <w:pPr>
        <w:ind w:firstLineChars="0" w:firstLine="0"/>
        <w:rPr>
          <w:rFonts w:hAnsi="微软雅黑"/>
          <w:sz w:val="28"/>
          <w:szCs w:val="28"/>
        </w:rPr>
      </w:pPr>
    </w:p>
    <w:p w:rsidR="009B0B36" w:rsidRDefault="009B0B36" w:rsidP="009B0B36">
      <w:pPr>
        <w:ind w:firstLineChars="0" w:firstLine="0"/>
        <w:rPr>
          <w:rFonts w:hAnsi="微软雅黑"/>
          <w:sz w:val="28"/>
          <w:szCs w:val="28"/>
        </w:rPr>
      </w:pPr>
    </w:p>
    <w:p w:rsidR="009B0B36" w:rsidRDefault="009B0B36" w:rsidP="009B0B36">
      <w:pPr>
        <w:ind w:firstLineChars="0" w:firstLine="0"/>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Default="009B0B36" w:rsidP="009B0B36">
      <w:pPr>
        <w:ind w:firstLineChars="111"/>
        <w:rPr>
          <w:rFonts w:hAnsi="微软雅黑" w:cs="Arial"/>
          <w:b w:val="0"/>
          <w:bCs/>
          <w:kern w:val="0"/>
          <w:szCs w:val="18"/>
        </w:rPr>
      </w:pPr>
    </w:p>
    <w:p w:rsidR="009B0B36" w:rsidRPr="00671842" w:rsidRDefault="009B0B36" w:rsidP="009B0B36">
      <w:pPr>
        <w:ind w:firstLineChars="111"/>
        <w:rPr>
          <w:rFonts w:hAnsi="微软雅黑" w:cs="Arial"/>
          <w:b w:val="0"/>
          <w:bCs/>
          <w:kern w:val="0"/>
          <w:szCs w:val="18"/>
        </w:rPr>
      </w:pPr>
    </w:p>
    <w:p w:rsidR="00114A42" w:rsidRDefault="00114A42" w:rsidP="006D66D5">
      <w:pPr>
        <w:ind w:firstLine="360"/>
      </w:pPr>
    </w:p>
    <w:p w:rsidR="009259AA" w:rsidRDefault="009259AA" w:rsidP="00B43AB4">
      <w:pPr>
        <w:ind w:firstLineChars="0" w:firstLine="0"/>
        <w:jc w:val="both"/>
        <w:rPr>
          <w:rFonts w:ascii="Calibri" w:eastAsia="宋体" w:hAnsi="Calibri"/>
          <w:b w:val="0"/>
          <w:sz w:val="21"/>
        </w:rPr>
      </w:pPr>
    </w:p>
    <w:p w:rsidR="00306C78" w:rsidRPr="00BE19E5" w:rsidRDefault="00306C78" w:rsidP="00306C78">
      <w:pPr>
        <w:pStyle w:val="1"/>
      </w:pPr>
      <w:r>
        <w:rPr>
          <w:rFonts w:hint="eastAsia"/>
        </w:rPr>
        <w:lastRenderedPageBreak/>
        <w:t>第二十</w:t>
      </w:r>
      <w:r w:rsidRPr="00BE19E5">
        <w:rPr>
          <w:rFonts w:hint="eastAsia"/>
        </w:rPr>
        <w:t>章</w:t>
      </w:r>
      <w:r w:rsidRPr="00BE19E5">
        <w:t xml:space="preserve">  </w:t>
      </w:r>
      <w:r w:rsidRPr="00784CC3">
        <w:rPr>
          <w:rFonts w:hint="eastAsia"/>
        </w:rPr>
        <w:t>使用</w:t>
      </w:r>
      <w:r w:rsidRPr="00784CC3">
        <w:t xml:space="preserve"> git 完成本地代码版本管理</w:t>
      </w:r>
    </w:p>
    <w:p w:rsidR="00306C78" w:rsidRPr="00BE19E5" w:rsidRDefault="00306C78" w:rsidP="00306C78">
      <w:pPr>
        <w:ind w:firstLineChars="0" w:firstLine="0"/>
        <w:rPr>
          <w:sz w:val="28"/>
          <w:szCs w:val="28"/>
        </w:rPr>
      </w:pPr>
      <w:r>
        <w:rPr>
          <w:rFonts w:hint="eastAsia"/>
          <w:sz w:val="28"/>
          <w:szCs w:val="28"/>
        </w:rPr>
        <w:t>本节</w:t>
      </w:r>
      <w:r w:rsidRPr="00BE19E5">
        <w:rPr>
          <w:rFonts w:hint="eastAsia"/>
          <w:sz w:val="28"/>
          <w:szCs w:val="28"/>
        </w:rPr>
        <w:t>所讲内容：</w:t>
      </w:r>
    </w:p>
    <w:p w:rsidR="00306C78" w:rsidRDefault="00306C78" w:rsidP="00306C78">
      <w:pPr>
        <w:ind w:firstLine="360"/>
      </w:pPr>
      <w:r>
        <w:rPr>
          <w:rFonts w:hint="eastAsia"/>
        </w:rPr>
        <w:tab/>
        <w:t xml:space="preserve"> 20</w:t>
      </w:r>
      <w:r w:rsidRPr="00BE19E5">
        <w:rPr>
          <w:rFonts w:hint="eastAsia"/>
        </w:rPr>
        <w:t>.1  版本控制介绍</w:t>
      </w:r>
      <w:r w:rsidRPr="00BE19E5">
        <w:t>以及</w:t>
      </w:r>
      <w:r w:rsidRPr="00BE19E5">
        <w:rPr>
          <w:rFonts w:hint="eastAsia"/>
        </w:rPr>
        <w:t>常用</w:t>
      </w:r>
      <w:r w:rsidRPr="00BE19E5">
        <w:t>的版本控制工具</w:t>
      </w:r>
    </w:p>
    <w:p w:rsidR="00306C78" w:rsidRDefault="00306C78" w:rsidP="00306C78">
      <w:pPr>
        <w:ind w:firstLine="360"/>
      </w:pPr>
      <w:r>
        <w:rPr>
          <w:rFonts w:hint="eastAsia"/>
        </w:rPr>
        <w:tab/>
        <w:t xml:space="preserve"> 20.2  github配置流程 </w:t>
      </w:r>
    </w:p>
    <w:p w:rsidR="00306C78" w:rsidRPr="00BE19E5" w:rsidRDefault="00306C78" w:rsidP="00306C78">
      <w:pPr>
        <w:ind w:firstLine="360"/>
      </w:pPr>
      <w:r>
        <w:rPr>
          <w:rFonts w:hint="eastAsia"/>
        </w:rPr>
        <w:tab/>
        <w:t xml:space="preserve"> 20.3  windows版本GIT的安装和使用</w:t>
      </w:r>
    </w:p>
    <w:p w:rsidR="00306C78" w:rsidRDefault="00306C78" w:rsidP="00306C78">
      <w:pPr>
        <w:ind w:firstLine="360"/>
      </w:pPr>
      <w:r>
        <w:rPr>
          <w:rFonts w:hint="eastAsia"/>
        </w:rPr>
        <w:tab/>
        <w:t xml:space="preserve"> 20</w:t>
      </w:r>
      <w:r>
        <w:t>.</w:t>
      </w:r>
      <w:r>
        <w:rPr>
          <w:rFonts w:hint="eastAsia"/>
        </w:rPr>
        <w:t>4</w:t>
      </w:r>
      <w:r w:rsidRPr="00BE19E5">
        <w:t xml:space="preserve">  </w:t>
      </w:r>
      <w:r>
        <w:rPr>
          <w:rFonts w:hint="eastAsia"/>
        </w:rPr>
        <w:t>实战：使用git客户端维护公司github上的代码</w:t>
      </w:r>
    </w:p>
    <w:p w:rsidR="00306C78" w:rsidRPr="00BE19E5" w:rsidRDefault="00306C78" w:rsidP="00306C78">
      <w:pPr>
        <w:ind w:firstLine="360"/>
      </w:pPr>
      <w:r>
        <w:rPr>
          <w:rFonts w:hint="eastAsia"/>
        </w:rPr>
        <w:t>神奇带闪电网站：</w:t>
      </w:r>
      <w:r w:rsidRPr="00F35044">
        <w:t>https://learngitbranching.js.org/</w:t>
      </w:r>
    </w:p>
    <w:p w:rsidR="00306C78" w:rsidRPr="00BE19E5" w:rsidRDefault="00306C78" w:rsidP="00306C78">
      <w:pPr>
        <w:pStyle w:val="2"/>
      </w:pPr>
      <w:r>
        <w:rPr>
          <w:rFonts w:hint="eastAsia"/>
        </w:rPr>
        <w:t xml:space="preserve">20.1  </w:t>
      </w:r>
      <w:r w:rsidRPr="00BE19E5">
        <w:rPr>
          <w:rFonts w:hint="eastAsia"/>
        </w:rPr>
        <w:t>版本控制介绍</w:t>
      </w:r>
      <w:r w:rsidRPr="00BE19E5">
        <w:t>以及</w:t>
      </w:r>
      <w:r w:rsidRPr="00BE19E5">
        <w:rPr>
          <w:rFonts w:hint="eastAsia"/>
        </w:rPr>
        <w:t>常用</w:t>
      </w:r>
      <w:r w:rsidRPr="00BE19E5">
        <w:t>的版本控制工具</w:t>
      </w:r>
    </w:p>
    <w:p w:rsidR="00306C78" w:rsidRPr="00BE19E5" w:rsidRDefault="00306C78" w:rsidP="00306C78">
      <w:pPr>
        <w:pStyle w:val="a7"/>
        <w:ind w:firstLine="360"/>
      </w:pPr>
      <w:r w:rsidRPr="00BE19E5">
        <w:t>版本控制是指对软件开发过程中各种程序代码、</w:t>
      </w:r>
      <w:hyperlink r:id="rId13" w:tgtFrame="_blank" w:history="1">
        <w:r w:rsidRPr="00BE19E5">
          <w:t>配置文件</w:t>
        </w:r>
      </w:hyperlink>
      <w:r w:rsidRPr="00BE19E5">
        <w:t>及说明文档等文件变更的管理，是</w:t>
      </w:r>
      <w:hyperlink r:id="rId14" w:tgtFrame="_blank" w:history="1">
        <w:r w:rsidRPr="00BE19E5">
          <w:t>软件配置管理</w:t>
        </w:r>
      </w:hyperlink>
      <w:r w:rsidRPr="00BE19E5">
        <w:t>的核心思想之一。</w:t>
      </w:r>
    </w:p>
    <w:p w:rsidR="00306C78" w:rsidRPr="00BE19E5" w:rsidRDefault="00306C78" w:rsidP="00306C78">
      <w:pPr>
        <w:pStyle w:val="a7"/>
        <w:ind w:firstLine="360"/>
      </w:pPr>
      <w:r w:rsidRPr="00BE19E5">
        <w:rPr>
          <w:rFonts w:hint="eastAsia"/>
        </w:rPr>
        <w:t>编写</w:t>
      </w:r>
      <w:r w:rsidRPr="00BE19E5">
        <w:t>一个成熟可用的程序</w:t>
      </w:r>
      <w:r w:rsidRPr="00BE19E5">
        <w:rPr>
          <w:rFonts w:hint="eastAsia"/>
        </w:rPr>
        <w:t>是</w:t>
      </w:r>
      <w:r w:rsidRPr="00BE19E5">
        <w:t>一个工作量很大的</w:t>
      </w:r>
      <w:r w:rsidRPr="00BE19E5">
        <w:rPr>
          <w:rFonts w:hint="eastAsia"/>
        </w:rPr>
        <w:t>工程</w:t>
      </w:r>
      <w:r w:rsidRPr="00BE19E5">
        <w:t>，</w:t>
      </w:r>
      <w:r w:rsidRPr="00BE19E5">
        <w:rPr>
          <w:rFonts w:hint="eastAsia"/>
        </w:rPr>
        <w:t>并非</w:t>
      </w:r>
      <w:r w:rsidRPr="00BE19E5">
        <w:t>我们</w:t>
      </w:r>
      <w:r w:rsidRPr="00BE19E5">
        <w:rPr>
          <w:rFonts w:hint="eastAsia"/>
        </w:rPr>
        <w:t>一次性</w:t>
      </w:r>
      <w:r w:rsidRPr="00BE19E5">
        <w:t>就可以搞定的</w:t>
      </w:r>
      <w:r w:rsidRPr="00BE19E5">
        <w:rPr>
          <w:rFonts w:hint="eastAsia"/>
        </w:rPr>
        <w:t>工作</w:t>
      </w:r>
      <w:r w:rsidRPr="00BE19E5">
        <w:t>，</w:t>
      </w:r>
      <w:r w:rsidRPr="00BE19E5">
        <w:rPr>
          <w:rFonts w:hint="eastAsia"/>
        </w:rPr>
        <w:t>所以</w:t>
      </w:r>
      <w:r w:rsidRPr="00BE19E5">
        <w:t>在开发过程当中需要：</w:t>
      </w:r>
    </w:p>
    <w:p w:rsidR="00306C78" w:rsidRPr="00BE19E5" w:rsidRDefault="00306C78" w:rsidP="00306C78">
      <w:pPr>
        <w:ind w:firstLineChars="0" w:firstLine="360"/>
      </w:pPr>
      <w:r>
        <w:rPr>
          <w:rFonts w:hint="eastAsia"/>
        </w:rPr>
        <w:t>1.</w:t>
      </w:r>
      <w:r>
        <w:t xml:space="preserve"> </w:t>
      </w:r>
      <w:r>
        <w:rPr>
          <w:rFonts w:hint="eastAsia"/>
        </w:rPr>
        <w:t xml:space="preserve"> </w:t>
      </w:r>
      <w:r w:rsidRPr="00BE19E5">
        <w:t>多人</w:t>
      </w:r>
      <w:r w:rsidRPr="00BE19E5">
        <w:rPr>
          <w:rFonts w:hint="eastAsia"/>
        </w:rPr>
        <w:t>协作</w:t>
      </w:r>
    </w:p>
    <w:p w:rsidR="00306C78" w:rsidRPr="00BE19E5" w:rsidRDefault="00306C78" w:rsidP="00306C78">
      <w:pPr>
        <w:pStyle w:val="a7"/>
        <w:ind w:firstLine="360"/>
      </w:pPr>
      <w:r w:rsidRPr="00BE19E5">
        <w:rPr>
          <w:rFonts w:hint="eastAsia"/>
        </w:rPr>
        <w:t>随着对</w:t>
      </w:r>
      <w:r w:rsidRPr="00BE19E5">
        <w:t>程序体验的需求的提高，一个程序需求的编程知识和模块也在增多，这种情况下让一个程序员同时掌握多门技术是</w:t>
      </w:r>
      <w:r w:rsidRPr="00BE19E5">
        <w:rPr>
          <w:rFonts w:hint="eastAsia"/>
        </w:rPr>
        <w:t>不好</w:t>
      </w:r>
      <w:r>
        <w:t>实现的</w:t>
      </w:r>
      <w:r>
        <w:rPr>
          <w:rFonts w:hint="eastAsia"/>
        </w:rPr>
        <w:t>,</w:t>
      </w:r>
      <w:r w:rsidRPr="00BE19E5">
        <w:rPr>
          <w:rFonts w:hint="eastAsia"/>
        </w:rPr>
        <w:t>所以，</w:t>
      </w:r>
      <w:r w:rsidRPr="00BE19E5">
        <w:t>我们在工作当中大部分</w:t>
      </w:r>
      <w:r w:rsidRPr="00BE19E5">
        <w:rPr>
          <w:rFonts w:hint="eastAsia"/>
        </w:rPr>
        <w:t>讲究</w:t>
      </w:r>
      <w:r w:rsidRPr="00BE19E5">
        <w:t>的是协作开发，我们以项目需求</w:t>
      </w:r>
      <w:r w:rsidRPr="00BE19E5">
        <w:rPr>
          <w:rFonts w:hint="eastAsia"/>
        </w:rPr>
        <w:t>的</w:t>
      </w:r>
      <w:r w:rsidRPr="00BE19E5">
        <w:t>技术模块</w:t>
      </w:r>
      <w:r w:rsidRPr="00BE19E5">
        <w:rPr>
          <w:rFonts w:hint="eastAsia"/>
        </w:rPr>
        <w:t>进行</w:t>
      </w:r>
      <w:r w:rsidRPr="00BE19E5">
        <w:t>团队的组</w:t>
      </w:r>
      <w:r w:rsidRPr="00BE19E5">
        <w:rPr>
          <w:rFonts w:hint="eastAsia"/>
        </w:rPr>
        <w:t>合。</w:t>
      </w:r>
    </w:p>
    <w:p w:rsidR="00306C78" w:rsidRPr="00BE19E5" w:rsidRDefault="00306C78" w:rsidP="00306C78">
      <w:pPr>
        <w:ind w:firstLine="360"/>
      </w:pPr>
      <w:r>
        <w:rPr>
          <w:rFonts w:hint="eastAsia"/>
        </w:rPr>
        <w:t xml:space="preserve">2.  </w:t>
      </w:r>
      <w:r w:rsidRPr="00BE19E5">
        <w:rPr>
          <w:rFonts w:hint="eastAsia"/>
        </w:rPr>
        <w:t>版本</w:t>
      </w:r>
      <w:r w:rsidRPr="00BE19E5">
        <w:t>迭代</w:t>
      </w:r>
    </w:p>
    <w:p w:rsidR="00306C78" w:rsidRPr="00BE19E5" w:rsidRDefault="00306C78" w:rsidP="00306C78">
      <w:pPr>
        <w:pStyle w:val="a7"/>
        <w:ind w:firstLineChars="0" w:firstLine="360"/>
      </w:pPr>
      <w:r>
        <w:rPr>
          <w:rFonts w:hint="eastAsia"/>
        </w:rPr>
        <w:t>版本</w:t>
      </w:r>
      <w:r w:rsidRPr="00BE19E5">
        <w:t>不断优化升级的过程，这个过程就是版本迭代</w:t>
      </w:r>
      <w:r>
        <w:rPr>
          <w:rFonts w:hint="eastAsia"/>
        </w:rPr>
        <w:t>，</w:t>
      </w:r>
      <w:r w:rsidRPr="00BE19E5">
        <w:rPr>
          <w:rFonts w:hint="eastAsia"/>
        </w:rPr>
        <w:t>那</w:t>
      </w:r>
      <w:r w:rsidRPr="00BE19E5">
        <w:t>在这个过程当中，</w:t>
      </w:r>
      <w:r w:rsidRPr="00BE19E5">
        <w:rPr>
          <w:rFonts w:hint="eastAsia"/>
        </w:rPr>
        <w:t>我们</w:t>
      </w:r>
      <w:r w:rsidRPr="00BE19E5">
        <w:t>需要对代码进行管理</w:t>
      </w:r>
      <w:r w:rsidRPr="00BE19E5">
        <w:rPr>
          <w:rFonts w:hint="eastAsia"/>
        </w:rPr>
        <w:t>，</w:t>
      </w:r>
      <w:r w:rsidRPr="00BE19E5">
        <w:t>比如：提交、检出、回溯历史、冲突解决、多人协作</w:t>
      </w:r>
      <w:r w:rsidRPr="00BE19E5">
        <w:rPr>
          <w:rFonts w:hint="eastAsia"/>
        </w:rPr>
        <w:t>。那</w:t>
      </w:r>
      <w:r w:rsidRPr="00BE19E5">
        <w:t>这些需求也就衍生出了我们</w:t>
      </w:r>
      <w:r w:rsidRPr="00BE19E5">
        <w:rPr>
          <w:rFonts w:hint="eastAsia"/>
        </w:rPr>
        <w:t>要</w:t>
      </w:r>
      <w:r w:rsidRPr="00BE19E5">
        <w:t>学习</w:t>
      </w:r>
      <w:r w:rsidRPr="00BE19E5">
        <w:rPr>
          <w:rFonts w:hint="eastAsia"/>
        </w:rPr>
        <w:t>使用</w:t>
      </w:r>
      <w:r w:rsidRPr="00BE19E5">
        <w:t>的版本控制</w:t>
      </w:r>
      <w:r w:rsidRPr="00BE19E5">
        <w:rPr>
          <w:rFonts w:hint="eastAsia"/>
        </w:rPr>
        <w:t>工具。</w:t>
      </w:r>
    </w:p>
    <w:p w:rsidR="00306C78" w:rsidRDefault="00306C78" w:rsidP="00306C78">
      <w:pPr>
        <w:ind w:leftChars="34" w:left="61" w:firstLineChars="0" w:firstLine="299"/>
      </w:pPr>
      <w:r w:rsidRPr="00BE19E5">
        <w:rPr>
          <w:rFonts w:hint="eastAsia"/>
        </w:rPr>
        <w:t>各个公司</w:t>
      </w:r>
      <w:r w:rsidRPr="00BE19E5">
        <w:t>由于开发的需求和其他因素用到的版本控制工具不都相同，</w:t>
      </w:r>
      <w:r w:rsidRPr="00BE19E5">
        <w:rPr>
          <w:rFonts w:hint="eastAsia"/>
        </w:rPr>
        <w:t>这里我们</w:t>
      </w:r>
      <w:r w:rsidRPr="00BE19E5">
        <w:t>介绍几种使用较多的版本控制工具</w:t>
      </w:r>
      <w:r w:rsidRPr="00BE19E5">
        <w:rPr>
          <w:rFonts w:hint="eastAsia"/>
        </w:rPr>
        <w:t>。</w:t>
      </w:r>
    </w:p>
    <w:p w:rsidR="00306C78" w:rsidRDefault="00306C78" w:rsidP="00306C78">
      <w:pPr>
        <w:ind w:leftChars="34" w:left="61" w:firstLine="360"/>
      </w:pPr>
      <w:r>
        <w:t>C</w:t>
      </w:r>
      <w:r w:rsidRPr="00BE19E5">
        <w:t>vs</w:t>
      </w:r>
      <w:r>
        <w:rPr>
          <w:rFonts w:hint="eastAsia"/>
        </w:rPr>
        <w:t>、</w:t>
      </w:r>
      <w:r w:rsidRPr="00BE19E5">
        <w:t>SVN</w:t>
      </w:r>
      <w:r w:rsidRPr="00BE19E5">
        <w:rPr>
          <w:rFonts w:hint="eastAsia"/>
        </w:rPr>
        <w:t>：</w:t>
      </w:r>
      <w:r>
        <w:t xml:space="preserve"> </w:t>
      </w:r>
      <w:r w:rsidRPr="00BE19E5">
        <w:t>GitHub</w:t>
      </w:r>
      <w:r w:rsidRPr="00BE19E5">
        <w:rPr>
          <w:rFonts w:hint="eastAsia"/>
        </w:rPr>
        <w:t>：</w:t>
      </w:r>
      <w:r>
        <w:t xml:space="preserve"> </w:t>
      </w:r>
    </w:p>
    <w:p w:rsidR="00306C78" w:rsidRPr="00BE19E5" w:rsidRDefault="00306C78" w:rsidP="00306C78">
      <w:pPr>
        <w:ind w:leftChars="34" w:left="61" w:firstLine="360"/>
      </w:pPr>
      <w:r w:rsidRPr="00BE19E5">
        <w:rPr>
          <w:rFonts w:hint="eastAsia"/>
        </w:rPr>
        <w:t>上面</w:t>
      </w:r>
      <w:r w:rsidRPr="00BE19E5">
        <w:t>介绍了</w:t>
      </w:r>
      <w:r w:rsidRPr="00BE19E5">
        <w:rPr>
          <w:rFonts w:hint="eastAsia"/>
        </w:rPr>
        <w:t>我们</w:t>
      </w:r>
      <w:r>
        <w:t>常用的几</w:t>
      </w:r>
      <w:r w:rsidRPr="00BE19E5">
        <w:t>种版本控制软件，但是也要给大家解释两个概念：</w:t>
      </w:r>
    </w:p>
    <w:p w:rsidR="00306C78" w:rsidRPr="00BE19E5" w:rsidRDefault="00306C78" w:rsidP="00306C78">
      <w:pPr>
        <w:ind w:firstLineChars="211" w:firstLine="380"/>
      </w:pPr>
      <w:r w:rsidRPr="00BE19E5">
        <w:rPr>
          <w:rFonts w:hint="eastAsia"/>
        </w:rPr>
        <w:t>分布式版本</w:t>
      </w:r>
      <w:r w:rsidRPr="00BE19E5">
        <w:t>控制</w:t>
      </w:r>
      <w:r w:rsidRPr="00BE19E5">
        <w:rPr>
          <w:rFonts w:hint="eastAsia"/>
        </w:rPr>
        <w:t>：</w:t>
      </w:r>
      <w:r w:rsidRPr="00BE19E5">
        <w:t>分布式的版本控制就是每个人都可以创建一个独立的代码仓库用于管理，各种版本控制的操作都可以在本地完成。每个人修改的代码都可以推送合并到另外一个代码仓库中。</w:t>
      </w:r>
    </w:p>
    <w:p w:rsidR="00306C78" w:rsidRPr="00BE19E5" w:rsidRDefault="00306C78" w:rsidP="00306C78">
      <w:pPr>
        <w:ind w:firstLineChars="0" w:firstLine="380"/>
      </w:pPr>
      <w:r w:rsidRPr="00BE19E5">
        <w:rPr>
          <w:rFonts w:hint="eastAsia"/>
        </w:rPr>
        <w:t>集中式</w:t>
      </w:r>
      <w:r w:rsidRPr="00BE19E5">
        <w:t>版本控制</w:t>
      </w:r>
      <w:r w:rsidRPr="00BE19E5">
        <w:rPr>
          <w:rFonts w:hint="eastAsia"/>
        </w:rPr>
        <w:t>：</w:t>
      </w:r>
      <w:r w:rsidRPr="00BE19E5">
        <w:t>只有一个中央控制，所有的开发人员都必须依赖于这个代码仓库。每次版本控的操作也必须链接到服务器才能完成。</w:t>
      </w:r>
    </w:p>
    <w:p w:rsidR="00306C78" w:rsidRPr="009C1D32" w:rsidRDefault="00306C78" w:rsidP="00306C78">
      <w:pPr>
        <w:pStyle w:val="2"/>
      </w:pPr>
      <w:r>
        <w:rPr>
          <w:rFonts w:hint="eastAsia"/>
        </w:rPr>
        <w:t>20</w:t>
      </w:r>
      <w:r w:rsidRPr="009C1D32">
        <w:rPr>
          <w:rFonts w:hint="eastAsia"/>
        </w:rPr>
        <w:t>.2  github</w:t>
      </w:r>
      <w:r>
        <w:rPr>
          <w:rFonts w:hint="eastAsia"/>
        </w:rPr>
        <w:t xml:space="preserve">配置流程 </w:t>
      </w:r>
    </w:p>
    <w:p w:rsidR="00306C78" w:rsidRPr="00BE19E5" w:rsidRDefault="00306C78" w:rsidP="00306C78">
      <w:pPr>
        <w:ind w:firstLineChars="0" w:firstLine="420"/>
      </w:pPr>
      <w:r w:rsidRPr="00BE19E5">
        <w:t>gitHub是一个面向开源及私有软件项目的托管平台,因为只支持git 作为唯一的版本库格式进行托管,故名gitHub。</w:t>
      </w:r>
      <w:r w:rsidRPr="00BE19E5">
        <w:rPr>
          <w:rFonts w:hint="eastAsia"/>
        </w:rPr>
        <w:t>在这里</w:t>
      </w:r>
      <w:r w:rsidRPr="00BE19E5">
        <w:t>我们以github</w:t>
      </w:r>
      <w:r w:rsidRPr="00BE19E5">
        <w:rPr>
          <w:rFonts w:hint="eastAsia"/>
        </w:rPr>
        <w:t>作为</w:t>
      </w:r>
      <w:r w:rsidRPr="00BE19E5">
        <w:t>案例给大家讲一下git在工作当中的使用</w:t>
      </w:r>
      <w:r>
        <w:rPr>
          <w:rFonts w:hint="eastAsia"/>
        </w:rPr>
        <w:t>。</w:t>
      </w:r>
    </w:p>
    <w:p w:rsidR="00306C78" w:rsidRPr="00BE19E5" w:rsidRDefault="00306C78" w:rsidP="00306C78">
      <w:pPr>
        <w:ind w:leftChars="111" w:left="200" w:firstLineChars="0"/>
      </w:pPr>
      <w:r w:rsidRPr="00BE19E5">
        <w:rPr>
          <w:rFonts w:hint="eastAsia"/>
        </w:rPr>
        <w:t>浏览器</w:t>
      </w:r>
      <w:r w:rsidRPr="00BE19E5">
        <w:t>当中使用github</w:t>
      </w:r>
    </w:p>
    <w:p w:rsidR="00306C78" w:rsidRPr="00BE19E5" w:rsidRDefault="00306C78" w:rsidP="00306C78">
      <w:pPr>
        <w:ind w:leftChars="111" w:left="200" w:firstLineChars="0"/>
      </w:pPr>
      <w:r w:rsidRPr="00BE19E5">
        <w:rPr>
          <w:rFonts w:hint="eastAsia"/>
        </w:rPr>
        <w:t>使用</w:t>
      </w:r>
      <w:r w:rsidRPr="00BE19E5">
        <w:t>git</w:t>
      </w:r>
    </w:p>
    <w:p w:rsidR="00306C78" w:rsidRPr="00BE19E5" w:rsidRDefault="00306C78" w:rsidP="00306C78">
      <w:pPr>
        <w:ind w:leftChars="111" w:left="200" w:firstLineChars="0"/>
      </w:pPr>
      <w:r w:rsidRPr="00BE19E5">
        <w:rPr>
          <w:rFonts w:hint="eastAsia"/>
        </w:rPr>
        <w:t>创建</w:t>
      </w:r>
      <w:r w:rsidRPr="00BE19E5">
        <w:t>自己的GitHub账号：</w:t>
      </w:r>
    </w:p>
    <w:p w:rsidR="00306C78" w:rsidRPr="00BE19E5" w:rsidRDefault="00306C78" w:rsidP="00306C78">
      <w:pPr>
        <w:ind w:leftChars="111" w:left="200" w:firstLineChars="0"/>
      </w:pPr>
      <w:r w:rsidRPr="00BE19E5">
        <w:rPr>
          <w:rFonts w:hint="eastAsia"/>
        </w:rPr>
        <w:t>首先打开</w:t>
      </w:r>
      <w:r w:rsidRPr="00BE19E5">
        <w:t>git</w:t>
      </w:r>
      <w:r w:rsidRPr="00BE19E5">
        <w:rPr>
          <w:rFonts w:hint="eastAsia"/>
        </w:rPr>
        <w:t>hub</w:t>
      </w:r>
      <w:r w:rsidRPr="00BE19E5">
        <w:t>登录界面</w:t>
      </w:r>
      <w:r w:rsidRPr="00BE19E5">
        <w:rPr>
          <w:rFonts w:hint="eastAsia"/>
        </w:rPr>
        <w:t>，</w:t>
      </w:r>
      <w:r w:rsidRPr="00BE19E5">
        <w:t>选择注册</w:t>
      </w:r>
    </w:p>
    <w:p w:rsidR="00306C78" w:rsidRPr="00BE19E5" w:rsidRDefault="00306C78" w:rsidP="00306C78">
      <w:pPr>
        <w:ind w:firstLine="360"/>
      </w:pPr>
      <w:r w:rsidRPr="00BE19E5">
        <w:rPr>
          <w:rFonts w:hint="eastAsia"/>
        </w:rPr>
        <w:lastRenderedPageBreak/>
        <w:t xml:space="preserve"> </w:t>
      </w:r>
      <w:r w:rsidRPr="00BE19E5">
        <w:rPr>
          <w:noProof/>
        </w:rPr>
        <w:drawing>
          <wp:inline distT="0" distB="0" distL="0" distR="0" wp14:anchorId="4CF5325A" wp14:editId="75998DF2">
            <wp:extent cx="4319516" cy="1439492"/>
            <wp:effectExtent l="0" t="0" r="508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389755" cy="1462899"/>
                    </a:xfrm>
                    <a:prstGeom prst="rect">
                      <a:avLst/>
                    </a:prstGeom>
                  </pic:spPr>
                </pic:pic>
              </a:graphicData>
            </a:graphic>
          </wp:inline>
        </w:drawing>
      </w:r>
    </w:p>
    <w:p w:rsidR="00306C78" w:rsidRPr="00BE19E5" w:rsidRDefault="00306C78" w:rsidP="00306C78">
      <w:pPr>
        <w:ind w:firstLineChars="233" w:firstLine="419"/>
      </w:pPr>
      <w:r w:rsidRPr="00BE19E5">
        <w:rPr>
          <w:noProof/>
        </w:rPr>
        <w:drawing>
          <wp:inline distT="0" distB="0" distL="0" distR="0" wp14:anchorId="2DB2A7F2" wp14:editId="39E1BA71">
            <wp:extent cx="4336800" cy="2608923"/>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346635" cy="2614840"/>
                    </a:xfrm>
                    <a:prstGeom prst="rect">
                      <a:avLst/>
                    </a:prstGeom>
                  </pic:spPr>
                </pic:pic>
              </a:graphicData>
            </a:graphic>
          </wp:inline>
        </w:drawing>
      </w:r>
    </w:p>
    <w:p w:rsidR="00306C78" w:rsidRPr="00BE19E5" w:rsidRDefault="00306C78" w:rsidP="00306C78">
      <w:pPr>
        <w:ind w:firstLine="360"/>
      </w:pPr>
      <w:r w:rsidRPr="00BE19E5">
        <w:rPr>
          <w:rFonts w:hint="eastAsia"/>
        </w:rPr>
        <w:t>然后</w:t>
      </w:r>
      <w:r w:rsidRPr="00BE19E5">
        <w:t>填写自己的注册信息</w:t>
      </w:r>
    </w:p>
    <w:p w:rsidR="00306C78" w:rsidRPr="00BE19E5" w:rsidRDefault="00306C78" w:rsidP="00306C78">
      <w:pPr>
        <w:ind w:firstLine="360"/>
      </w:pPr>
      <w:r w:rsidRPr="00BE19E5">
        <w:rPr>
          <w:rFonts w:hint="eastAsia"/>
        </w:rPr>
        <w:t>填写</w:t>
      </w:r>
      <w:r w:rsidRPr="00BE19E5">
        <w:t>用户名，密码和绑定邮箱</w:t>
      </w:r>
    </w:p>
    <w:p w:rsidR="00306C78" w:rsidRDefault="00306C78" w:rsidP="00306C78">
      <w:pPr>
        <w:ind w:firstLine="360"/>
      </w:pPr>
      <w:r w:rsidRPr="00BE19E5">
        <w:tab/>
      </w:r>
      <w:r w:rsidRPr="00BE19E5">
        <w:tab/>
      </w:r>
      <w:r w:rsidRPr="00BE19E5">
        <w:rPr>
          <w:noProof/>
        </w:rPr>
        <w:drawing>
          <wp:inline distT="0" distB="0" distL="0" distR="0" wp14:anchorId="748E9124" wp14:editId="1C62FDAD">
            <wp:extent cx="3243368" cy="344055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264440" cy="3462907"/>
                    </a:xfrm>
                    <a:prstGeom prst="rect">
                      <a:avLst/>
                    </a:prstGeom>
                  </pic:spPr>
                </pic:pic>
              </a:graphicData>
            </a:graphic>
          </wp:inline>
        </w:drawing>
      </w:r>
    </w:p>
    <w:p w:rsidR="00306C78" w:rsidRPr="00BE19E5" w:rsidRDefault="00306C78" w:rsidP="00306C78">
      <w:pPr>
        <w:ind w:firstLine="360"/>
      </w:pPr>
      <w:r w:rsidRPr="00BE19E5">
        <w:rPr>
          <w:rFonts w:hint="eastAsia"/>
        </w:rPr>
        <w:t>选择</w:t>
      </w:r>
      <w:r w:rsidRPr="00BE19E5">
        <w:t>之后会进行仓库选项，github</w:t>
      </w:r>
      <w:r w:rsidRPr="00BE19E5">
        <w:rPr>
          <w:rFonts w:hint="eastAsia"/>
        </w:rPr>
        <w:t>有</w:t>
      </w:r>
      <w:r w:rsidRPr="00BE19E5">
        <w:t>免费的仓库和付费的仓库（</w:t>
      </w:r>
      <w:r w:rsidRPr="00BE19E5">
        <w:rPr>
          <w:rFonts w:hint="eastAsia"/>
        </w:rPr>
        <w:t>每个</w:t>
      </w:r>
      <w:r w:rsidRPr="00BE19E5">
        <w:t>月</w:t>
      </w:r>
      <w:r w:rsidRPr="00BE19E5">
        <w:rPr>
          <w:rFonts w:hint="eastAsia"/>
        </w:rPr>
        <w:t>7$</w:t>
      </w:r>
      <w:r w:rsidRPr="00BE19E5">
        <w:t>）</w:t>
      </w:r>
      <w:r w:rsidRPr="00BE19E5">
        <w:rPr>
          <w:rFonts w:hint="eastAsia"/>
        </w:rPr>
        <w:t>，区别</w:t>
      </w:r>
      <w:r w:rsidRPr="00BE19E5">
        <w:t>就在于</w:t>
      </w:r>
      <w:r w:rsidRPr="00BE19E5">
        <w:rPr>
          <w:rFonts w:hint="eastAsia"/>
        </w:rPr>
        <w:t>免费</w:t>
      </w:r>
      <w:r w:rsidRPr="00BE19E5">
        <w:t>的仓库当中的代码</w:t>
      </w:r>
      <w:r w:rsidRPr="00BE19E5">
        <w:rPr>
          <w:rFonts w:hint="eastAsia"/>
        </w:rPr>
        <w:t>完全</w:t>
      </w:r>
      <w:r w:rsidRPr="00BE19E5">
        <w:t>开源，付费</w:t>
      </w:r>
      <w:r w:rsidRPr="00BE19E5">
        <w:rPr>
          <w:rFonts w:hint="eastAsia"/>
        </w:rPr>
        <w:t>仓库</w:t>
      </w:r>
      <w:r w:rsidRPr="00BE19E5">
        <w:t>的代码</w:t>
      </w:r>
      <w:r w:rsidRPr="00BE19E5">
        <w:rPr>
          <w:rFonts w:hint="eastAsia"/>
        </w:rPr>
        <w:t>就</w:t>
      </w:r>
      <w:r w:rsidRPr="00BE19E5">
        <w:t>不一样了。</w:t>
      </w:r>
      <w:r w:rsidRPr="00BE19E5">
        <w:rPr>
          <w:rFonts w:hint="eastAsia"/>
        </w:rPr>
        <w:t>我们</w:t>
      </w:r>
      <w:r w:rsidRPr="00BE19E5">
        <w:t>练习当然不必如此，所以在接下来要选择free：</w:t>
      </w:r>
    </w:p>
    <w:p w:rsidR="00306C78" w:rsidRDefault="00306C78" w:rsidP="00306C78">
      <w:pPr>
        <w:ind w:firstLine="360"/>
      </w:pPr>
      <w:r w:rsidRPr="00BE19E5">
        <w:lastRenderedPageBreak/>
        <w:tab/>
      </w:r>
      <w:r w:rsidRPr="00BE19E5">
        <w:tab/>
      </w:r>
      <w:r w:rsidRPr="00BE19E5">
        <w:tab/>
      </w:r>
      <w:r w:rsidRPr="00BE19E5">
        <w:rPr>
          <w:noProof/>
        </w:rPr>
        <w:drawing>
          <wp:inline distT="0" distB="0" distL="0" distR="0" wp14:anchorId="26EFCDD2" wp14:editId="58B7C32F">
            <wp:extent cx="3473866" cy="352431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486514" cy="3537147"/>
                    </a:xfrm>
                    <a:prstGeom prst="rect">
                      <a:avLst/>
                    </a:prstGeom>
                  </pic:spPr>
                </pic:pic>
              </a:graphicData>
            </a:graphic>
          </wp:inline>
        </w:drawing>
      </w:r>
    </w:p>
    <w:p w:rsidR="00306C78" w:rsidRPr="00BE19E5" w:rsidRDefault="00306C78" w:rsidP="00306C78">
      <w:pPr>
        <w:ind w:firstLine="360"/>
      </w:pPr>
      <w:r w:rsidRPr="00BE19E5">
        <w:rPr>
          <w:rFonts w:hint="eastAsia"/>
        </w:rPr>
        <w:t>完成</w:t>
      </w:r>
      <w:r w:rsidRPr="00BE19E5">
        <w:t>之后，会有邮件绑定警告</w:t>
      </w:r>
      <w:r w:rsidRPr="00BE19E5">
        <w:rPr>
          <w:rFonts w:hint="eastAsia"/>
        </w:rPr>
        <w:t>，</w:t>
      </w:r>
      <w:r w:rsidRPr="00BE19E5">
        <w:t>我们需要绑定一个自己的邮箱</w:t>
      </w:r>
    </w:p>
    <w:p w:rsidR="00306C78" w:rsidRPr="00BE19E5" w:rsidRDefault="00306C78" w:rsidP="00306C78">
      <w:pPr>
        <w:ind w:firstLineChars="111"/>
      </w:pPr>
      <w:r w:rsidRPr="00BE19E5">
        <w:rPr>
          <w:rFonts w:hint="eastAsia"/>
        </w:rPr>
        <w:t xml:space="preserve"> </w:t>
      </w:r>
      <w:r w:rsidRPr="00BE19E5">
        <w:rPr>
          <w:noProof/>
        </w:rPr>
        <w:drawing>
          <wp:inline distT="0" distB="0" distL="0" distR="0" wp14:anchorId="4F223E86" wp14:editId="6FC58A78">
            <wp:extent cx="3630842" cy="1206055"/>
            <wp:effectExtent l="0" t="0" r="825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665986" cy="1217729"/>
                    </a:xfrm>
                    <a:prstGeom prst="rect">
                      <a:avLst/>
                    </a:prstGeom>
                  </pic:spPr>
                </pic:pic>
              </a:graphicData>
            </a:graphic>
          </wp:inline>
        </w:drawing>
      </w:r>
    </w:p>
    <w:p w:rsidR="00306C78" w:rsidRPr="00BE19E5" w:rsidRDefault="00306C78" w:rsidP="00306C78">
      <w:pPr>
        <w:ind w:firstLine="360"/>
      </w:pPr>
      <w:r>
        <w:tab/>
      </w:r>
      <w:r w:rsidRPr="00BE19E5">
        <w:rPr>
          <w:rFonts w:hint="eastAsia"/>
        </w:rPr>
        <w:t>不用</w:t>
      </w:r>
      <w:r w:rsidRPr="00BE19E5">
        <w:t>多说，我们到</w:t>
      </w:r>
      <w:r w:rsidRPr="00BE19E5">
        <w:rPr>
          <w:rFonts w:hint="eastAsia"/>
        </w:rPr>
        <w:t>邮箱</w:t>
      </w:r>
      <w:r w:rsidRPr="00BE19E5">
        <w:t>完成校验</w:t>
      </w:r>
    </w:p>
    <w:p w:rsidR="00306C78" w:rsidRPr="00BE19E5" w:rsidRDefault="00306C78" w:rsidP="00306C78">
      <w:pPr>
        <w:ind w:firstLine="360"/>
      </w:pPr>
      <w:r>
        <w:tab/>
      </w:r>
      <w:r w:rsidRPr="00BE19E5">
        <w:rPr>
          <w:noProof/>
        </w:rPr>
        <w:drawing>
          <wp:inline distT="0" distB="0" distL="0" distR="0" wp14:anchorId="77382DBD" wp14:editId="413F9370">
            <wp:extent cx="3843573" cy="1906516"/>
            <wp:effectExtent l="0" t="0" r="508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854672" cy="1912021"/>
                    </a:xfrm>
                    <a:prstGeom prst="rect">
                      <a:avLst/>
                    </a:prstGeom>
                  </pic:spPr>
                </pic:pic>
              </a:graphicData>
            </a:graphic>
          </wp:inline>
        </w:drawing>
      </w:r>
    </w:p>
    <w:p w:rsidR="00306C78" w:rsidRPr="00BE19E5" w:rsidRDefault="00306C78" w:rsidP="00306C78">
      <w:pPr>
        <w:ind w:firstLine="360"/>
      </w:pPr>
      <w:r>
        <w:tab/>
      </w:r>
      <w:r w:rsidRPr="00BE19E5">
        <w:rPr>
          <w:rFonts w:hint="eastAsia"/>
        </w:rPr>
        <w:t>然后</w:t>
      </w:r>
      <w:r w:rsidRPr="00BE19E5">
        <w:t>跳转回来，</w:t>
      </w:r>
    </w:p>
    <w:p w:rsidR="00306C78" w:rsidRDefault="00306C78" w:rsidP="00306C78">
      <w:pPr>
        <w:ind w:firstLine="360"/>
      </w:pPr>
      <w:r>
        <w:lastRenderedPageBreak/>
        <w:tab/>
      </w:r>
      <w:r w:rsidRPr="00BE19E5">
        <w:rPr>
          <w:noProof/>
        </w:rPr>
        <w:drawing>
          <wp:inline distT="0" distB="0" distL="0" distR="0" wp14:anchorId="4C381465" wp14:editId="1E733FB5">
            <wp:extent cx="3647211" cy="152369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74371" cy="1535042"/>
                    </a:xfrm>
                    <a:prstGeom prst="rect">
                      <a:avLst/>
                    </a:prstGeom>
                  </pic:spPr>
                </pic:pic>
              </a:graphicData>
            </a:graphic>
          </wp:inline>
        </w:drawing>
      </w:r>
    </w:p>
    <w:p w:rsidR="00306C78" w:rsidRDefault="00306C78" w:rsidP="00306C78">
      <w:pPr>
        <w:ind w:firstLineChars="0" w:firstLine="360"/>
      </w:pPr>
      <w:r w:rsidRPr="00BE19E5">
        <w:t>接着收到邮件</w:t>
      </w:r>
    </w:p>
    <w:p w:rsidR="00306C78" w:rsidRPr="00BE19E5" w:rsidRDefault="00306C78" w:rsidP="00306C78">
      <w:pPr>
        <w:ind w:firstLine="360"/>
      </w:pPr>
      <w:r w:rsidRPr="00BE19E5">
        <w:rPr>
          <w:noProof/>
        </w:rPr>
        <w:drawing>
          <wp:inline distT="0" distB="0" distL="0" distR="0" wp14:anchorId="641BCDDA" wp14:editId="19B5078E">
            <wp:extent cx="2754488" cy="3099434"/>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776004" cy="3123644"/>
                    </a:xfrm>
                    <a:prstGeom prst="rect">
                      <a:avLst/>
                    </a:prstGeom>
                  </pic:spPr>
                </pic:pic>
              </a:graphicData>
            </a:graphic>
          </wp:inline>
        </w:drawing>
      </w:r>
    </w:p>
    <w:p w:rsidR="00306C78" w:rsidRPr="00BE19E5" w:rsidRDefault="00306C78" w:rsidP="00306C78">
      <w:pPr>
        <w:ind w:firstLine="360"/>
      </w:pPr>
      <w:r w:rsidRPr="00BE19E5">
        <w:rPr>
          <w:rFonts w:hint="eastAsia"/>
        </w:rPr>
        <w:t>搞定</w:t>
      </w:r>
      <w:r w:rsidRPr="00BE19E5">
        <w:t>收工，我们可以通过</w:t>
      </w:r>
      <w:r w:rsidRPr="00BE19E5">
        <w:rPr>
          <w:rFonts w:hint="eastAsia"/>
        </w:rPr>
        <w:t>这里</w:t>
      </w:r>
      <w:r w:rsidRPr="00BE19E5">
        <w:t>返回首页，创建项目</w:t>
      </w:r>
    </w:p>
    <w:p w:rsidR="00306C78" w:rsidRPr="00BE19E5" w:rsidRDefault="00306C78" w:rsidP="00306C78">
      <w:pPr>
        <w:ind w:firstLine="360"/>
      </w:pPr>
      <w:r w:rsidRPr="00BE19E5">
        <w:rPr>
          <w:noProof/>
        </w:rPr>
        <w:drawing>
          <wp:inline distT="0" distB="0" distL="0" distR="0" wp14:anchorId="1F6B6CBE" wp14:editId="77377396">
            <wp:extent cx="4449170" cy="845803"/>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570650" cy="868897"/>
                    </a:xfrm>
                    <a:prstGeom prst="rect">
                      <a:avLst/>
                    </a:prstGeom>
                  </pic:spPr>
                </pic:pic>
              </a:graphicData>
            </a:graphic>
          </wp:inline>
        </w:drawing>
      </w:r>
    </w:p>
    <w:p w:rsidR="00306C78" w:rsidRPr="00BE19E5" w:rsidRDefault="00306C78" w:rsidP="00306C78">
      <w:pPr>
        <w:ind w:firstLine="360"/>
      </w:pPr>
      <w:r w:rsidRPr="00BE19E5">
        <w:rPr>
          <w:rFonts w:hint="eastAsia"/>
        </w:rPr>
        <w:t>创建</w:t>
      </w:r>
      <w:r w:rsidRPr="00BE19E5">
        <w:t>项目</w:t>
      </w:r>
    </w:p>
    <w:p w:rsidR="00306C78" w:rsidRPr="00BE19E5" w:rsidRDefault="00306C78" w:rsidP="00306C78">
      <w:pPr>
        <w:ind w:firstLine="360"/>
      </w:pPr>
      <w:r w:rsidRPr="00BE19E5">
        <w:rPr>
          <w:noProof/>
        </w:rPr>
        <w:drawing>
          <wp:inline distT="0" distB="0" distL="0" distR="0" wp14:anchorId="7D84A41B" wp14:editId="6498A1CF">
            <wp:extent cx="4483290" cy="1861111"/>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502974" cy="1869282"/>
                    </a:xfrm>
                    <a:prstGeom prst="rect">
                      <a:avLst/>
                    </a:prstGeom>
                  </pic:spPr>
                </pic:pic>
              </a:graphicData>
            </a:graphic>
          </wp:inline>
        </w:drawing>
      </w:r>
    </w:p>
    <w:p w:rsidR="00306C78" w:rsidRPr="00BE19E5" w:rsidRDefault="00306C78" w:rsidP="00306C78">
      <w:pPr>
        <w:ind w:firstLine="360"/>
      </w:pPr>
      <w:r w:rsidRPr="00BE19E5">
        <w:rPr>
          <w:noProof/>
        </w:rPr>
        <w:lastRenderedPageBreak/>
        <w:drawing>
          <wp:inline distT="0" distB="0" distL="0" distR="0" wp14:anchorId="47A6337A" wp14:editId="4E11A26A">
            <wp:extent cx="4567313" cy="3364173"/>
            <wp:effectExtent l="0" t="0" r="508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579121" cy="3372870"/>
                    </a:xfrm>
                    <a:prstGeom prst="rect">
                      <a:avLst/>
                    </a:prstGeom>
                  </pic:spPr>
                </pic:pic>
              </a:graphicData>
            </a:graphic>
          </wp:inline>
        </w:drawing>
      </w:r>
    </w:p>
    <w:p w:rsidR="00306C78" w:rsidRPr="00BE19E5" w:rsidRDefault="00306C78" w:rsidP="00306C78">
      <w:pPr>
        <w:ind w:firstLine="360"/>
      </w:pPr>
      <w:r w:rsidRPr="00BE19E5">
        <w:rPr>
          <w:rFonts w:hint="eastAsia"/>
        </w:rPr>
        <w:t>然后</w:t>
      </w:r>
      <w:r w:rsidRPr="00BE19E5">
        <w:t>出现git提醒</w:t>
      </w:r>
    </w:p>
    <w:p w:rsidR="00306C78" w:rsidRPr="00BE19E5" w:rsidRDefault="00306C78" w:rsidP="00306C78">
      <w:pPr>
        <w:ind w:firstLine="360"/>
      </w:pPr>
      <w:r w:rsidRPr="00BE19E5">
        <w:rPr>
          <w:noProof/>
        </w:rPr>
        <w:drawing>
          <wp:inline distT="0" distB="0" distL="0" distR="0" wp14:anchorId="58A45F27" wp14:editId="34E330F6">
            <wp:extent cx="4579957" cy="17810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589371" cy="1784694"/>
                    </a:xfrm>
                    <a:prstGeom prst="rect">
                      <a:avLst/>
                    </a:prstGeom>
                  </pic:spPr>
                </pic:pic>
              </a:graphicData>
            </a:graphic>
          </wp:inline>
        </w:drawing>
      </w:r>
    </w:p>
    <w:p w:rsidR="00306C78" w:rsidRPr="00BE19E5" w:rsidRDefault="00306C78" w:rsidP="00306C78">
      <w:pPr>
        <w:ind w:firstLine="360"/>
      </w:pPr>
      <w:r w:rsidRPr="00BE19E5">
        <w:rPr>
          <w:rFonts w:hint="eastAsia"/>
        </w:rPr>
        <w:t>这样</w:t>
      </w:r>
      <w:r w:rsidRPr="00BE19E5">
        <w:t>我们就完成了git账号的注册和项目的创建</w:t>
      </w:r>
    </w:p>
    <w:p w:rsidR="00306C78" w:rsidRDefault="00306C78" w:rsidP="00306C78">
      <w:pPr>
        <w:ind w:firstLine="360"/>
      </w:pPr>
      <w:r w:rsidRPr="00BE19E5">
        <w:t>Github</w:t>
      </w:r>
      <w:r w:rsidRPr="00BE19E5">
        <w:rPr>
          <w:rFonts w:hint="eastAsia"/>
        </w:rPr>
        <w:t>客户端</w:t>
      </w:r>
      <w:r w:rsidRPr="00BE19E5">
        <w:t>的使用</w:t>
      </w:r>
    </w:p>
    <w:p w:rsidR="00306C78" w:rsidRPr="009C3E0C" w:rsidRDefault="00306C78" w:rsidP="00306C78">
      <w:pPr>
        <w:pStyle w:val="2"/>
      </w:pPr>
      <w:r>
        <w:rPr>
          <w:rFonts w:hint="eastAsia"/>
        </w:rPr>
        <w:t>20</w:t>
      </w:r>
      <w:r w:rsidRPr="009C3E0C">
        <w:rPr>
          <w:rFonts w:hint="eastAsia"/>
        </w:rPr>
        <w:t>.3  windows版本GIT的安装和使用</w:t>
      </w:r>
    </w:p>
    <w:p w:rsidR="00306C78" w:rsidRPr="00BE19E5" w:rsidRDefault="00306C78" w:rsidP="00306C78">
      <w:pPr>
        <w:pStyle w:val="3"/>
      </w:pPr>
      <w:r>
        <w:rPr>
          <w:rFonts w:hint="eastAsia"/>
        </w:rPr>
        <w:t xml:space="preserve">20.3.1  </w:t>
      </w:r>
      <w:r w:rsidRPr="00BE19E5">
        <w:t>下载</w:t>
      </w:r>
      <w:r w:rsidRPr="00BE19E5">
        <w:rPr>
          <w:rFonts w:hint="eastAsia"/>
        </w:rPr>
        <w:t>、</w:t>
      </w:r>
      <w:r w:rsidRPr="00BE19E5">
        <w:t>安装客户端</w:t>
      </w:r>
    </w:p>
    <w:p w:rsidR="00306C78" w:rsidRPr="00BE19E5" w:rsidRDefault="00306C78" w:rsidP="00306C78">
      <w:pPr>
        <w:pStyle w:val="a7"/>
        <w:ind w:firstLine="360"/>
      </w:pPr>
      <w:r w:rsidRPr="00BE19E5">
        <w:rPr>
          <w:rFonts w:hint="eastAsia"/>
        </w:rPr>
        <w:t>到</w:t>
      </w:r>
      <w:r w:rsidRPr="00BE19E5">
        <w:t>官网</w:t>
      </w:r>
      <w:r w:rsidRPr="00BE19E5">
        <w:rPr>
          <w:rFonts w:hint="eastAsia"/>
        </w:rPr>
        <w:t>选择</w:t>
      </w:r>
      <w:r w:rsidRPr="00BE19E5">
        <w:t>下载</w:t>
      </w:r>
      <w:r>
        <w:rPr>
          <w:rFonts w:hint="eastAsia"/>
        </w:rPr>
        <w:t>：</w:t>
      </w:r>
      <w:r w:rsidRPr="00BE19E5">
        <w:rPr>
          <w:rFonts w:hint="eastAsia"/>
        </w:rPr>
        <w:t>官网</w:t>
      </w:r>
      <w:r w:rsidRPr="00BE19E5">
        <w:t>地址：https://git-scm.com/</w:t>
      </w:r>
    </w:p>
    <w:p w:rsidR="00306C78" w:rsidRPr="00BE19E5" w:rsidRDefault="00306C78" w:rsidP="00306C78">
      <w:pPr>
        <w:ind w:firstLine="360"/>
      </w:pPr>
      <w:r>
        <w:rPr>
          <w:noProof/>
        </w:rPr>
        <w:lastRenderedPageBreak/>
        <w:drawing>
          <wp:inline distT="0" distB="0" distL="0" distR="0" wp14:anchorId="39E7149D" wp14:editId="710EA1CD">
            <wp:extent cx="5274310" cy="30998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99878"/>
                    </a:xfrm>
                    <a:prstGeom prst="rect">
                      <a:avLst/>
                    </a:prstGeom>
                  </pic:spPr>
                </pic:pic>
              </a:graphicData>
            </a:graphic>
          </wp:inline>
        </w:drawing>
      </w:r>
    </w:p>
    <w:p w:rsidR="00306C78" w:rsidRPr="00BE19E5" w:rsidRDefault="00306C78" w:rsidP="00306C78">
      <w:pPr>
        <w:ind w:firstLine="360"/>
      </w:pPr>
      <w:r w:rsidRPr="00BE19E5">
        <w:rPr>
          <w:rFonts w:hint="eastAsia"/>
        </w:rPr>
        <w:t>选择</w:t>
      </w:r>
      <w:r w:rsidRPr="00BE19E5">
        <w:t>windows版本</w:t>
      </w:r>
    </w:p>
    <w:p w:rsidR="00306C78" w:rsidRPr="00BE19E5" w:rsidRDefault="00306C78" w:rsidP="00306C78">
      <w:pPr>
        <w:ind w:leftChars="200" w:left="360" w:firstLineChars="0" w:firstLine="0"/>
      </w:pPr>
      <w:r>
        <w:tab/>
      </w:r>
      <w:r>
        <w:rPr>
          <w:noProof/>
        </w:rPr>
        <w:drawing>
          <wp:inline distT="0" distB="0" distL="0" distR="0" wp14:anchorId="59AF7B88" wp14:editId="3C22F556">
            <wp:extent cx="5274310" cy="31035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03541"/>
                    </a:xfrm>
                    <a:prstGeom prst="rect">
                      <a:avLst/>
                    </a:prstGeom>
                  </pic:spPr>
                </pic:pic>
              </a:graphicData>
            </a:graphic>
          </wp:inline>
        </w:drawing>
      </w:r>
    </w:p>
    <w:p w:rsidR="00306C78" w:rsidRPr="00BE19E5" w:rsidRDefault="00306C78" w:rsidP="00306C78">
      <w:pPr>
        <w:ind w:firstLineChars="150" w:firstLine="270"/>
      </w:pPr>
      <w:r w:rsidRPr="00BE19E5">
        <w:rPr>
          <w:rFonts w:hint="eastAsia"/>
        </w:rPr>
        <w:t>选择对应系统</w:t>
      </w:r>
      <w:r w:rsidRPr="00BE19E5">
        <w:t>的版本</w:t>
      </w:r>
    </w:p>
    <w:p w:rsidR="00306C78" w:rsidRPr="00BE19E5" w:rsidRDefault="00306C78" w:rsidP="00306C78">
      <w:pPr>
        <w:ind w:left="360" w:firstLineChars="0" w:firstLine="0"/>
      </w:pPr>
      <w:r>
        <w:rPr>
          <w:noProof/>
        </w:rPr>
        <w:lastRenderedPageBreak/>
        <w:drawing>
          <wp:inline distT="0" distB="0" distL="0" distR="0" wp14:anchorId="37E864D7" wp14:editId="697167BE">
            <wp:extent cx="5274310" cy="30131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13194"/>
                    </a:xfrm>
                    <a:prstGeom prst="rect">
                      <a:avLst/>
                    </a:prstGeom>
                  </pic:spPr>
                </pic:pic>
              </a:graphicData>
            </a:graphic>
          </wp:inline>
        </w:drawing>
      </w:r>
      <w:r w:rsidRPr="00BE19E5">
        <w:rPr>
          <w:rFonts w:hint="eastAsia"/>
        </w:rPr>
        <w:t>进行</w:t>
      </w:r>
      <w:r w:rsidRPr="00BE19E5">
        <w:t>github客户端的安装</w:t>
      </w:r>
    </w:p>
    <w:p w:rsidR="00306C78" w:rsidRPr="00BE19E5" w:rsidRDefault="00306C78" w:rsidP="00306C78">
      <w:pPr>
        <w:ind w:firstLine="360"/>
      </w:pPr>
      <w:r w:rsidRPr="00BE19E5">
        <w:rPr>
          <w:rFonts w:hint="eastAsia"/>
        </w:rPr>
        <w:t>选择</w:t>
      </w:r>
      <w:r w:rsidRPr="00BE19E5">
        <w:t>下载好的github客户端</w:t>
      </w:r>
    </w:p>
    <w:p w:rsidR="00306C78" w:rsidRPr="00BE19E5" w:rsidRDefault="00306C78" w:rsidP="00306C78">
      <w:pPr>
        <w:ind w:firstLineChars="199" w:firstLine="358"/>
      </w:pPr>
      <w:r w:rsidRPr="00BE19E5">
        <w:rPr>
          <w:noProof/>
        </w:rPr>
        <w:drawing>
          <wp:inline distT="0" distB="0" distL="0" distR="0" wp14:anchorId="2AA6CE32" wp14:editId="5C41181F">
            <wp:extent cx="3882238" cy="1771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025819" cy="229326"/>
                    </a:xfrm>
                    <a:prstGeom prst="rect">
                      <a:avLst/>
                    </a:prstGeom>
                  </pic:spPr>
                </pic:pic>
              </a:graphicData>
            </a:graphic>
          </wp:inline>
        </w:drawing>
      </w:r>
    </w:p>
    <w:p w:rsidR="00306C78" w:rsidRPr="00BE19E5" w:rsidRDefault="00306C78" w:rsidP="00306C78">
      <w:pPr>
        <w:ind w:firstLine="360"/>
      </w:pPr>
      <w:r w:rsidRPr="00BE19E5">
        <w:rPr>
          <w:rFonts w:hint="eastAsia"/>
        </w:rPr>
        <w:t>安装</w:t>
      </w:r>
      <w:r w:rsidRPr="00BE19E5">
        <w:t>首先是阅读声明</w:t>
      </w:r>
      <w:r w:rsidRPr="00BE19E5">
        <w:rPr>
          <w:rFonts w:hint="eastAsia"/>
        </w:rPr>
        <w:t>，</w:t>
      </w:r>
      <w:r w:rsidRPr="00BE19E5">
        <w:t>这一步我们直接next</w:t>
      </w:r>
    </w:p>
    <w:p w:rsidR="00306C78" w:rsidRPr="00BE19E5" w:rsidRDefault="00306C78" w:rsidP="00306C78">
      <w:pPr>
        <w:ind w:firstLineChars="199" w:firstLine="358"/>
      </w:pPr>
      <w:r w:rsidRPr="00BE19E5">
        <w:rPr>
          <w:noProof/>
        </w:rPr>
        <w:drawing>
          <wp:inline distT="0" distB="0" distL="0" distR="0" wp14:anchorId="432B6E69" wp14:editId="74379CC4">
            <wp:extent cx="3691607" cy="2847601"/>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702553" cy="2856044"/>
                    </a:xfrm>
                    <a:prstGeom prst="rect">
                      <a:avLst/>
                    </a:prstGeom>
                  </pic:spPr>
                </pic:pic>
              </a:graphicData>
            </a:graphic>
          </wp:inline>
        </w:drawing>
      </w:r>
    </w:p>
    <w:p w:rsidR="00306C78" w:rsidRPr="00BE19E5" w:rsidRDefault="00306C78" w:rsidP="00306C78">
      <w:pPr>
        <w:ind w:firstLine="360"/>
      </w:pPr>
      <w:r w:rsidRPr="00BE19E5">
        <w:rPr>
          <w:rFonts w:hint="eastAsia"/>
        </w:rPr>
        <w:t>设置</w:t>
      </w:r>
      <w:r w:rsidRPr="00BE19E5">
        <w:t>安装路径</w:t>
      </w:r>
    </w:p>
    <w:p w:rsidR="00306C78" w:rsidRPr="00BE19E5" w:rsidRDefault="00306C78" w:rsidP="00306C78">
      <w:pPr>
        <w:ind w:firstLine="360"/>
      </w:pPr>
      <w:r w:rsidRPr="00BE19E5">
        <w:rPr>
          <w:noProof/>
        </w:rPr>
        <w:lastRenderedPageBreak/>
        <w:drawing>
          <wp:inline distT="0" distB="0" distL="0" distR="0" wp14:anchorId="141A04F2" wp14:editId="453C6E16">
            <wp:extent cx="3677959" cy="2837074"/>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710757" cy="2862374"/>
                    </a:xfrm>
                    <a:prstGeom prst="rect">
                      <a:avLst/>
                    </a:prstGeom>
                  </pic:spPr>
                </pic:pic>
              </a:graphicData>
            </a:graphic>
          </wp:inline>
        </w:drawing>
      </w:r>
    </w:p>
    <w:p w:rsidR="00306C78" w:rsidRPr="00BE19E5" w:rsidRDefault="00306C78" w:rsidP="00306C78">
      <w:pPr>
        <w:ind w:firstLine="360"/>
      </w:pPr>
      <w:r w:rsidRPr="00BE19E5">
        <w:rPr>
          <w:rFonts w:hint="eastAsia"/>
        </w:rPr>
        <w:t>选择</w:t>
      </w:r>
      <w:r w:rsidRPr="00BE19E5">
        <w:t>安装的组件</w:t>
      </w:r>
    </w:p>
    <w:p w:rsidR="00306C78" w:rsidRPr="00BE19E5" w:rsidRDefault="00306C78" w:rsidP="00306C78">
      <w:pPr>
        <w:ind w:firstLine="360"/>
      </w:pPr>
      <w:r w:rsidRPr="00BE19E5">
        <w:rPr>
          <w:noProof/>
        </w:rPr>
        <w:drawing>
          <wp:inline distT="0" distB="0" distL="0" distR="0" wp14:anchorId="0E68BBDB" wp14:editId="62FB809F">
            <wp:extent cx="3712079" cy="2863393"/>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712079" cy="2863393"/>
                    </a:xfrm>
                    <a:prstGeom prst="rect">
                      <a:avLst/>
                    </a:prstGeom>
                  </pic:spPr>
                </pic:pic>
              </a:graphicData>
            </a:graphic>
          </wp:inline>
        </w:drawing>
      </w:r>
    </w:p>
    <w:p w:rsidR="00306C78" w:rsidRPr="00BE19E5" w:rsidRDefault="00306C78" w:rsidP="00306C78">
      <w:pPr>
        <w:ind w:firstLine="360"/>
      </w:pPr>
      <w:r w:rsidRPr="00BE19E5">
        <w:rPr>
          <w:rFonts w:hint="eastAsia"/>
        </w:rPr>
        <w:t>设置</w:t>
      </w:r>
      <w:r w:rsidRPr="00BE19E5">
        <w:t>创建</w:t>
      </w:r>
      <w:r w:rsidRPr="00BE19E5">
        <w:rPr>
          <w:rFonts w:hint="eastAsia"/>
        </w:rPr>
        <w:t>项目</w:t>
      </w:r>
      <w:r w:rsidRPr="00BE19E5">
        <w:t>的目录</w:t>
      </w:r>
    </w:p>
    <w:p w:rsidR="00306C78" w:rsidRPr="00BE19E5" w:rsidRDefault="00306C78" w:rsidP="00306C78">
      <w:pPr>
        <w:ind w:firstLine="360"/>
      </w:pPr>
      <w:r w:rsidRPr="00BE19E5">
        <w:rPr>
          <w:noProof/>
        </w:rPr>
        <w:lastRenderedPageBreak/>
        <w:drawing>
          <wp:inline distT="0" distB="0" distL="0" distR="0" wp14:anchorId="713D29D7" wp14:editId="527AFF09">
            <wp:extent cx="3715497" cy="28660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739082" cy="2884222"/>
                    </a:xfrm>
                    <a:prstGeom prst="rect">
                      <a:avLst/>
                    </a:prstGeom>
                  </pic:spPr>
                </pic:pic>
              </a:graphicData>
            </a:graphic>
          </wp:inline>
        </w:drawing>
      </w:r>
    </w:p>
    <w:p w:rsidR="00306C78" w:rsidRPr="00BE19E5" w:rsidRDefault="00306C78" w:rsidP="00306C78">
      <w:pPr>
        <w:ind w:firstLine="360"/>
      </w:pPr>
      <w:r w:rsidRPr="00BE19E5">
        <w:rPr>
          <w:rFonts w:hint="eastAsia"/>
        </w:rPr>
        <w:t>选择</w:t>
      </w:r>
      <w:r w:rsidRPr="00BE19E5">
        <w:t>直接习惯的编辑器</w:t>
      </w:r>
      <w:r w:rsidRPr="00BE19E5">
        <w:rPr>
          <w:rFonts w:hint="eastAsia"/>
        </w:rPr>
        <w:t>风格</w:t>
      </w:r>
      <w:r w:rsidRPr="00BE19E5">
        <w:t>，这里我们选择默认</w:t>
      </w:r>
    </w:p>
    <w:p w:rsidR="00306C78" w:rsidRPr="00BE19E5" w:rsidRDefault="00306C78" w:rsidP="00306C78">
      <w:pPr>
        <w:ind w:firstLine="360"/>
      </w:pPr>
      <w:r w:rsidRPr="00BE19E5">
        <w:rPr>
          <w:noProof/>
        </w:rPr>
        <w:drawing>
          <wp:inline distT="0" distB="0" distL="0" distR="0" wp14:anchorId="376F5E1E" wp14:editId="467A7453">
            <wp:extent cx="3746374" cy="2889847"/>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763329" cy="2902926"/>
                    </a:xfrm>
                    <a:prstGeom prst="rect">
                      <a:avLst/>
                    </a:prstGeom>
                  </pic:spPr>
                </pic:pic>
              </a:graphicData>
            </a:graphic>
          </wp:inline>
        </w:drawing>
      </w:r>
    </w:p>
    <w:p w:rsidR="00306C78" w:rsidRPr="00BE19E5" w:rsidRDefault="00306C78" w:rsidP="00306C78">
      <w:pPr>
        <w:ind w:firstLine="360"/>
      </w:pPr>
      <w:r w:rsidRPr="00BE19E5">
        <w:rPr>
          <w:rFonts w:hint="eastAsia"/>
        </w:rPr>
        <w:t>选择</w:t>
      </w:r>
      <w:r w:rsidRPr="00BE19E5">
        <w:t>使用方式</w:t>
      </w:r>
    </w:p>
    <w:p w:rsidR="00306C78" w:rsidRPr="00BE19E5" w:rsidRDefault="00306C78" w:rsidP="00306C78">
      <w:pPr>
        <w:ind w:firstLine="360"/>
      </w:pPr>
      <w:r w:rsidRPr="00BE19E5">
        <w:rPr>
          <w:noProof/>
        </w:rPr>
        <w:lastRenderedPageBreak/>
        <w:drawing>
          <wp:inline distT="0" distB="0" distL="0" distR="0" wp14:anchorId="70ECD11B" wp14:editId="481EE1C8">
            <wp:extent cx="3766670" cy="2905503"/>
            <wp:effectExtent l="0" t="0" r="571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784511" cy="2919265"/>
                    </a:xfrm>
                    <a:prstGeom prst="rect">
                      <a:avLst/>
                    </a:prstGeom>
                  </pic:spPr>
                </pic:pic>
              </a:graphicData>
            </a:graphic>
          </wp:inline>
        </w:drawing>
      </w:r>
    </w:p>
    <w:p w:rsidR="00306C78" w:rsidRPr="00BE19E5" w:rsidRDefault="00306C78" w:rsidP="00306C78">
      <w:pPr>
        <w:ind w:firstLine="360"/>
      </w:pPr>
      <w:r w:rsidRPr="00BE19E5">
        <w:rPr>
          <w:rFonts w:hint="eastAsia"/>
        </w:rPr>
        <w:t>选择</w:t>
      </w:r>
      <w:r w:rsidRPr="00BE19E5">
        <w:t>使用的库</w:t>
      </w:r>
    </w:p>
    <w:p w:rsidR="00306C78" w:rsidRPr="00BE19E5" w:rsidRDefault="00306C78" w:rsidP="00306C78">
      <w:pPr>
        <w:ind w:firstLine="360"/>
      </w:pPr>
      <w:r w:rsidRPr="00BE19E5">
        <w:rPr>
          <w:noProof/>
        </w:rPr>
        <w:drawing>
          <wp:inline distT="0" distB="0" distL="0" distR="0" wp14:anchorId="42A8BBB1" wp14:editId="5E3552F6">
            <wp:extent cx="3759729" cy="290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782809" cy="2917952"/>
                    </a:xfrm>
                    <a:prstGeom prst="rect">
                      <a:avLst/>
                    </a:prstGeom>
                  </pic:spPr>
                </pic:pic>
              </a:graphicData>
            </a:graphic>
          </wp:inline>
        </w:drawing>
      </w:r>
    </w:p>
    <w:p w:rsidR="00306C78" w:rsidRPr="00BE19E5" w:rsidRDefault="00306C78" w:rsidP="00306C78">
      <w:pPr>
        <w:ind w:firstLine="360"/>
      </w:pPr>
      <w:r w:rsidRPr="00BE19E5">
        <w:rPr>
          <w:rFonts w:hint="eastAsia"/>
        </w:rPr>
        <w:t>选择</w:t>
      </w:r>
      <w:r w:rsidRPr="00BE19E5">
        <w:t>提交的风格</w:t>
      </w:r>
    </w:p>
    <w:p w:rsidR="00306C78" w:rsidRPr="00BE19E5" w:rsidRDefault="00306C78" w:rsidP="00306C78">
      <w:pPr>
        <w:ind w:firstLine="360"/>
      </w:pPr>
      <w:r w:rsidRPr="00BE19E5">
        <w:rPr>
          <w:noProof/>
        </w:rPr>
        <w:lastRenderedPageBreak/>
        <w:drawing>
          <wp:inline distT="0" distB="0" distL="0" distR="0" wp14:anchorId="65EBE1A4" wp14:editId="253C4EE9">
            <wp:extent cx="3742036" cy="288650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42036" cy="2886501"/>
                    </a:xfrm>
                    <a:prstGeom prst="rect">
                      <a:avLst/>
                    </a:prstGeom>
                  </pic:spPr>
                </pic:pic>
              </a:graphicData>
            </a:graphic>
          </wp:inline>
        </w:drawing>
      </w:r>
    </w:p>
    <w:p w:rsidR="00306C78" w:rsidRPr="00BE19E5" w:rsidRDefault="00306C78" w:rsidP="00306C78">
      <w:pPr>
        <w:ind w:firstLine="360"/>
      </w:pPr>
      <w:r w:rsidRPr="00BE19E5">
        <w:rPr>
          <w:rFonts w:hint="eastAsia"/>
        </w:rPr>
        <w:t>选择</w:t>
      </w:r>
      <w:r w:rsidRPr="00BE19E5">
        <w:t>命令行操作的样式</w:t>
      </w:r>
    </w:p>
    <w:p w:rsidR="00306C78" w:rsidRPr="00BE19E5" w:rsidRDefault="00306C78" w:rsidP="00306C78">
      <w:pPr>
        <w:ind w:firstLine="360"/>
      </w:pPr>
      <w:r w:rsidRPr="00BE19E5">
        <w:rPr>
          <w:noProof/>
        </w:rPr>
        <w:drawing>
          <wp:inline distT="0" distB="0" distL="0" distR="0" wp14:anchorId="51DB3A70" wp14:editId="625DB1C1">
            <wp:extent cx="3706651" cy="2859206"/>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734934" cy="2881022"/>
                    </a:xfrm>
                    <a:prstGeom prst="rect">
                      <a:avLst/>
                    </a:prstGeom>
                  </pic:spPr>
                </pic:pic>
              </a:graphicData>
            </a:graphic>
          </wp:inline>
        </w:drawing>
      </w:r>
    </w:p>
    <w:p w:rsidR="00306C78" w:rsidRPr="00BE19E5" w:rsidRDefault="00306C78" w:rsidP="00306C78">
      <w:pPr>
        <w:ind w:firstLine="360"/>
      </w:pPr>
      <w:r w:rsidRPr="00BE19E5">
        <w:rPr>
          <w:rFonts w:hint="eastAsia"/>
        </w:rPr>
        <w:t>选择</w:t>
      </w:r>
      <w:r w:rsidRPr="00BE19E5">
        <w:t>启用的</w:t>
      </w:r>
      <w:r w:rsidRPr="00BE19E5">
        <w:rPr>
          <w:rFonts w:hint="eastAsia"/>
        </w:rPr>
        <w:t>git</w:t>
      </w:r>
      <w:r w:rsidRPr="00BE19E5">
        <w:t>特性</w:t>
      </w:r>
    </w:p>
    <w:p w:rsidR="00306C78" w:rsidRPr="00BE19E5" w:rsidRDefault="00306C78" w:rsidP="00306C78">
      <w:pPr>
        <w:ind w:firstLine="360"/>
      </w:pPr>
      <w:r w:rsidRPr="00BE19E5">
        <w:rPr>
          <w:noProof/>
        </w:rPr>
        <w:lastRenderedPageBreak/>
        <w:drawing>
          <wp:inline distT="0" distB="0" distL="0" distR="0" wp14:anchorId="5AB99F2B" wp14:editId="1E1C0F83">
            <wp:extent cx="3698543" cy="2852952"/>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23999" cy="2872588"/>
                    </a:xfrm>
                    <a:prstGeom prst="rect">
                      <a:avLst/>
                    </a:prstGeom>
                  </pic:spPr>
                </pic:pic>
              </a:graphicData>
            </a:graphic>
          </wp:inline>
        </w:drawing>
      </w:r>
    </w:p>
    <w:p w:rsidR="00306C78" w:rsidRPr="00BE19E5" w:rsidRDefault="00306C78" w:rsidP="00306C78">
      <w:pPr>
        <w:ind w:firstLine="360"/>
      </w:pPr>
      <w:r w:rsidRPr="00BE19E5">
        <w:rPr>
          <w:rFonts w:hint="eastAsia"/>
        </w:rPr>
        <w:t>选择</w:t>
      </w:r>
      <w:r w:rsidRPr="00BE19E5">
        <w:t>启用构建代码的特性</w:t>
      </w:r>
      <w:r w:rsidRPr="00BE19E5">
        <w:rPr>
          <w:rFonts w:hint="eastAsia"/>
        </w:rPr>
        <w:t>，</w:t>
      </w:r>
      <w:r w:rsidRPr="00BE19E5">
        <w:t>我们默认不选择</w:t>
      </w:r>
    </w:p>
    <w:p w:rsidR="00306C78" w:rsidRPr="00BE19E5" w:rsidRDefault="00306C78" w:rsidP="00306C78">
      <w:pPr>
        <w:ind w:firstLine="360"/>
      </w:pPr>
      <w:r w:rsidRPr="00BE19E5">
        <w:rPr>
          <w:noProof/>
        </w:rPr>
        <w:drawing>
          <wp:inline distT="0" distB="0" distL="0" distR="0" wp14:anchorId="797416BE" wp14:editId="75995E32">
            <wp:extent cx="3698431" cy="2852865"/>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698431" cy="2852865"/>
                    </a:xfrm>
                    <a:prstGeom prst="rect">
                      <a:avLst/>
                    </a:prstGeom>
                  </pic:spPr>
                </pic:pic>
              </a:graphicData>
            </a:graphic>
          </wp:inline>
        </w:drawing>
      </w:r>
    </w:p>
    <w:p w:rsidR="00306C78" w:rsidRPr="00BE19E5" w:rsidRDefault="00306C78" w:rsidP="00306C78">
      <w:pPr>
        <w:ind w:firstLine="360"/>
      </w:pPr>
      <w:r w:rsidRPr="00BE19E5">
        <w:rPr>
          <w:rFonts w:hint="eastAsia"/>
        </w:rPr>
        <w:t>开始</w:t>
      </w:r>
      <w:r w:rsidRPr="00BE19E5">
        <w:t>安装</w:t>
      </w:r>
    </w:p>
    <w:p w:rsidR="00306C78" w:rsidRPr="00BE19E5" w:rsidRDefault="00306C78" w:rsidP="00306C78">
      <w:pPr>
        <w:ind w:firstLine="360"/>
      </w:pPr>
      <w:r w:rsidRPr="00BE19E5">
        <w:rPr>
          <w:noProof/>
        </w:rPr>
        <w:lastRenderedPageBreak/>
        <w:drawing>
          <wp:inline distT="0" distB="0" distL="0" distR="0" wp14:anchorId="24D885C6" wp14:editId="2190B7E7">
            <wp:extent cx="3712191" cy="2863479"/>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735306" cy="2881309"/>
                    </a:xfrm>
                    <a:prstGeom prst="rect">
                      <a:avLst/>
                    </a:prstGeom>
                  </pic:spPr>
                </pic:pic>
              </a:graphicData>
            </a:graphic>
          </wp:inline>
        </w:drawing>
      </w:r>
    </w:p>
    <w:p w:rsidR="00306C78" w:rsidRPr="00BE19E5" w:rsidRDefault="00306C78" w:rsidP="00306C78">
      <w:pPr>
        <w:ind w:firstLine="360"/>
      </w:pPr>
      <w:r w:rsidRPr="00BE19E5">
        <w:rPr>
          <w:rFonts w:hint="eastAsia"/>
        </w:rPr>
        <w:t>安装</w:t>
      </w:r>
      <w:r w:rsidRPr="00BE19E5">
        <w:t>完成</w:t>
      </w:r>
    </w:p>
    <w:p w:rsidR="00306C78" w:rsidRPr="00BE19E5" w:rsidRDefault="00306C78" w:rsidP="00306C78">
      <w:pPr>
        <w:ind w:firstLine="360"/>
      </w:pPr>
      <w:r w:rsidRPr="00BE19E5">
        <w:rPr>
          <w:noProof/>
        </w:rPr>
        <w:drawing>
          <wp:inline distT="0" distB="0" distL="0" distR="0" wp14:anchorId="175941E9" wp14:editId="56424C81">
            <wp:extent cx="3724344" cy="2872854"/>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724344" cy="2872854"/>
                    </a:xfrm>
                    <a:prstGeom prst="rect">
                      <a:avLst/>
                    </a:prstGeom>
                  </pic:spPr>
                </pic:pic>
              </a:graphicData>
            </a:graphic>
          </wp:inline>
        </w:drawing>
      </w:r>
    </w:p>
    <w:p w:rsidR="00306C78" w:rsidRDefault="00306C78" w:rsidP="00306C78">
      <w:pPr>
        <w:ind w:firstLine="360"/>
      </w:pPr>
      <w:r w:rsidRPr="00BE19E5">
        <w:rPr>
          <w:rFonts w:hint="eastAsia"/>
        </w:rPr>
        <w:t>完成</w:t>
      </w:r>
      <w:r w:rsidRPr="00BE19E5">
        <w:t>之后，在任意目录下右键就会看到git的选项</w:t>
      </w:r>
    </w:p>
    <w:p w:rsidR="00306C78" w:rsidRPr="00BE19E5" w:rsidRDefault="00306C78" w:rsidP="00306C78">
      <w:pPr>
        <w:pStyle w:val="3"/>
      </w:pPr>
      <w:r>
        <w:rPr>
          <w:rFonts w:hint="eastAsia"/>
        </w:rPr>
        <w:t>20.3.2  git使用详解</w:t>
      </w:r>
    </w:p>
    <w:p w:rsidR="00306C78" w:rsidRPr="00BE19E5" w:rsidRDefault="00306C78" w:rsidP="00306C78">
      <w:pPr>
        <w:ind w:firstLine="360"/>
      </w:pPr>
      <w:r w:rsidRPr="00BE19E5">
        <w:rPr>
          <w:noProof/>
        </w:rPr>
        <w:lastRenderedPageBreak/>
        <w:drawing>
          <wp:inline distT="0" distB="0" distL="0" distR="0" wp14:anchorId="0F53399E" wp14:editId="06D61714">
            <wp:extent cx="3693662" cy="312533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712557" cy="3141326"/>
                    </a:xfrm>
                    <a:prstGeom prst="rect">
                      <a:avLst/>
                    </a:prstGeom>
                  </pic:spPr>
                </pic:pic>
              </a:graphicData>
            </a:graphic>
          </wp:inline>
        </w:drawing>
      </w:r>
    </w:p>
    <w:p w:rsidR="00306C78" w:rsidRPr="00BE19E5" w:rsidRDefault="00306C78" w:rsidP="00306C78">
      <w:pPr>
        <w:ind w:firstLine="360"/>
      </w:pPr>
      <w:r w:rsidRPr="00BE19E5">
        <w:rPr>
          <w:rFonts w:hint="eastAsia"/>
        </w:rPr>
        <w:t>我们大概</w:t>
      </w:r>
      <w:r w:rsidRPr="00BE19E5">
        <w:t>Git Bash Here就可以在这里</w:t>
      </w:r>
      <w:r w:rsidRPr="00BE19E5">
        <w:rPr>
          <w:rFonts w:hint="eastAsia"/>
        </w:rPr>
        <w:t>用</w:t>
      </w:r>
      <w:r w:rsidRPr="00BE19E5">
        <w:t>命令行操作github</w:t>
      </w:r>
      <w:r w:rsidRPr="00BE19E5">
        <w:rPr>
          <w:rFonts w:hint="eastAsia"/>
        </w:rPr>
        <w:t>了</w:t>
      </w:r>
    </w:p>
    <w:p w:rsidR="00306C78" w:rsidRPr="00BE19E5" w:rsidRDefault="00306C78" w:rsidP="00306C78">
      <w:pPr>
        <w:ind w:firstLine="360"/>
      </w:pPr>
      <w:r>
        <w:rPr>
          <w:noProof/>
        </w:rPr>
        <w:drawing>
          <wp:inline distT="0" distB="0" distL="0" distR="0" wp14:anchorId="75D7AC37" wp14:editId="6DF6C079">
            <wp:extent cx="4449170" cy="30526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1761" cy="3054403"/>
                    </a:xfrm>
                    <a:prstGeom prst="rect">
                      <a:avLst/>
                    </a:prstGeom>
                  </pic:spPr>
                </pic:pic>
              </a:graphicData>
            </a:graphic>
          </wp:inline>
        </w:drawing>
      </w:r>
    </w:p>
    <w:p w:rsidR="00306C78" w:rsidRPr="00BE19E5" w:rsidRDefault="00306C78" w:rsidP="00306C78">
      <w:pPr>
        <w:ind w:firstLine="360"/>
      </w:pPr>
      <w:r w:rsidRPr="00BE19E5">
        <w:rPr>
          <w:rFonts w:hint="eastAsia"/>
        </w:rPr>
        <w:t>安装</w:t>
      </w:r>
      <w:r w:rsidRPr="00BE19E5">
        <w:t>好了之后</w:t>
      </w:r>
      <w:r w:rsidRPr="00BE19E5">
        <w:rPr>
          <w:rFonts w:hint="eastAsia"/>
        </w:rPr>
        <w:t>就需要把</w:t>
      </w:r>
      <w:r w:rsidRPr="00BE19E5">
        <w:t>我们的客户端和我们的github</w:t>
      </w:r>
      <w:r w:rsidRPr="00BE19E5">
        <w:rPr>
          <w:rFonts w:hint="eastAsia"/>
        </w:rPr>
        <w:t>关联</w:t>
      </w:r>
      <w:r w:rsidRPr="00BE19E5">
        <w:t>起来，关联的过程，</w:t>
      </w:r>
      <w:r w:rsidRPr="00BE19E5">
        <w:rPr>
          <w:rFonts w:hint="eastAsia"/>
        </w:rPr>
        <w:t>类似</w:t>
      </w:r>
      <w:r w:rsidRPr="00BE19E5">
        <w:t>大家了解</w:t>
      </w:r>
      <w:r w:rsidRPr="00BE19E5">
        <w:rPr>
          <w:rFonts w:hint="eastAsia"/>
        </w:rPr>
        <w:t>ssh</w:t>
      </w:r>
      <w:r w:rsidRPr="00BE19E5">
        <w:t>证书登录，</w:t>
      </w:r>
      <w:r w:rsidRPr="00BE19E5">
        <w:rPr>
          <w:rFonts w:hint="eastAsia"/>
        </w:rPr>
        <w:t>首先要在客户端创建一个</w:t>
      </w:r>
      <w:r w:rsidRPr="00BE19E5">
        <w:t>ssh key</w:t>
      </w:r>
      <w:r w:rsidRPr="00BE19E5">
        <w:t> </w:t>
      </w:r>
      <w:r w:rsidRPr="00BE19E5">
        <w:t>这个的目的就是你现在需要在你电脑上获得一个密匙，就是咱们平时的验证码一样的东西，获取之后，在你的GitHub账号里边输入之后，你的电脑就和你的GitHub账号联系在一起了，这样以后就可以十分方便的通过Git bash 随时上传你的代码。</w:t>
      </w:r>
    </w:p>
    <w:p w:rsidR="00306C78" w:rsidRPr="00BE19E5" w:rsidRDefault="00306C78" w:rsidP="00306C78">
      <w:pPr>
        <w:ind w:firstLine="360"/>
      </w:pPr>
      <w:r w:rsidRPr="00BE19E5">
        <w:rPr>
          <w:rFonts w:hint="eastAsia"/>
        </w:rPr>
        <w:t>首先</w:t>
      </w:r>
      <w:r w:rsidRPr="00BE19E5">
        <w:t>生产ssh-key:</w:t>
      </w:r>
    </w:p>
    <w:p w:rsidR="00306C78" w:rsidRPr="00BE19E5" w:rsidRDefault="00306C78" w:rsidP="00306C78">
      <w:pPr>
        <w:widowControl/>
        <w:shd w:val="clear" w:color="auto" w:fill="FFFFFF"/>
        <w:spacing w:line="390" w:lineRule="atLeast"/>
        <w:ind w:left="360" w:firstLineChars="0" w:firstLine="0"/>
      </w:pPr>
      <w:r>
        <w:rPr>
          <w:rFonts w:hint="eastAsia"/>
        </w:rPr>
        <w:t>1.</w:t>
      </w:r>
      <w:r>
        <w:t xml:space="preserve"> </w:t>
      </w:r>
      <w:r>
        <w:rPr>
          <w:rFonts w:hint="eastAsia"/>
        </w:rPr>
        <w:t xml:space="preserve"> </w:t>
      </w:r>
      <w:r w:rsidRPr="00BE19E5">
        <w:t>设置</w:t>
      </w:r>
      <w:r>
        <w:t>全局</w:t>
      </w:r>
      <w:r w:rsidRPr="00BE19E5">
        <w:t>用户名</w:t>
      </w:r>
    </w:p>
    <w:p w:rsidR="00306C78" w:rsidRPr="00BE19E5" w:rsidRDefault="00306C78" w:rsidP="00306C78">
      <w:pPr>
        <w:pStyle w:val="a7"/>
        <w:autoSpaceDE w:val="0"/>
        <w:autoSpaceDN w:val="0"/>
        <w:adjustRightInd w:val="0"/>
        <w:ind w:firstLine="360"/>
        <w:rPr>
          <w:rFonts w:cs="Lucida Console"/>
          <w:bCs/>
          <w:color w:val="BFBF00"/>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w:t>
      </w:r>
    </w:p>
    <w:p w:rsidR="00306C78" w:rsidRDefault="00306C78" w:rsidP="00306C78">
      <w:pPr>
        <w:pStyle w:val="a7"/>
        <w:autoSpaceDE w:val="0"/>
        <w:autoSpaceDN w:val="0"/>
        <w:adjustRightInd w:val="0"/>
        <w:ind w:firstLine="360"/>
        <w:rPr>
          <w:rFonts w:cs="Lucida Console"/>
          <w:bCs/>
        </w:rPr>
      </w:pPr>
      <w:r w:rsidRPr="00BE19E5">
        <w:rPr>
          <w:rFonts w:cs="Lucida Console"/>
        </w:rPr>
        <w:t>$ git config --global user.name "While"</w:t>
      </w:r>
    </w:p>
    <w:p w:rsidR="00306C78" w:rsidRPr="00BE19E5" w:rsidRDefault="00306C78" w:rsidP="00306C78">
      <w:pPr>
        <w:pStyle w:val="a7"/>
        <w:autoSpaceDE w:val="0"/>
        <w:autoSpaceDN w:val="0"/>
        <w:adjustRightInd w:val="0"/>
        <w:ind w:firstLine="360"/>
        <w:rPr>
          <w:rFonts w:cs="Lucida Console"/>
          <w:bCs/>
        </w:rPr>
      </w:pPr>
      <w:r>
        <w:rPr>
          <w:rFonts w:cs="Lucida Console" w:hint="eastAsia"/>
        </w:rPr>
        <w:t>注意：这个全局name自己顺便起一个就好，这是代表本地的名字。</w:t>
      </w:r>
    </w:p>
    <w:p w:rsidR="00306C78" w:rsidRPr="00BE19E5" w:rsidRDefault="00306C78" w:rsidP="00306C78">
      <w:pPr>
        <w:pStyle w:val="a7"/>
        <w:widowControl/>
        <w:shd w:val="clear" w:color="auto" w:fill="FFFFFF"/>
        <w:spacing w:line="390" w:lineRule="atLeast"/>
        <w:ind w:left="360" w:firstLineChars="0" w:firstLine="0"/>
      </w:pPr>
      <w:r>
        <w:rPr>
          <w:rFonts w:hint="eastAsia"/>
        </w:rPr>
        <w:t xml:space="preserve">2.  </w:t>
      </w:r>
      <w:r w:rsidRPr="00BE19E5">
        <w:t>设置</w:t>
      </w:r>
      <w:r>
        <w:t>全局</w:t>
      </w:r>
      <w:r w:rsidRPr="00BE19E5">
        <w:rPr>
          <w:rFonts w:hint="eastAsia"/>
        </w:rPr>
        <w:t>邮箱</w:t>
      </w:r>
    </w:p>
    <w:p w:rsidR="00306C78" w:rsidRPr="00BE19E5" w:rsidRDefault="00306C78" w:rsidP="00306C78">
      <w:pPr>
        <w:pStyle w:val="a7"/>
        <w:autoSpaceDE w:val="0"/>
        <w:autoSpaceDN w:val="0"/>
        <w:adjustRightInd w:val="0"/>
        <w:ind w:firstLine="360"/>
        <w:rPr>
          <w:rFonts w:cs="Lucida Console"/>
          <w:bCs/>
          <w:color w:val="BFBF00"/>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w:t>
      </w:r>
    </w:p>
    <w:p w:rsidR="00306C78" w:rsidRDefault="00306C78" w:rsidP="00306C78">
      <w:pPr>
        <w:pStyle w:val="a7"/>
        <w:autoSpaceDE w:val="0"/>
        <w:autoSpaceDN w:val="0"/>
        <w:adjustRightInd w:val="0"/>
        <w:ind w:firstLine="360"/>
        <w:rPr>
          <w:rFonts w:cs="Lucida Console"/>
          <w:bCs/>
        </w:rPr>
      </w:pPr>
      <w:r w:rsidRPr="00BE19E5">
        <w:rPr>
          <w:rFonts w:cs="Lucida Console"/>
        </w:rPr>
        <w:lastRenderedPageBreak/>
        <w:t xml:space="preserve">$ git config --global user.email </w:t>
      </w:r>
      <w:hyperlink r:id="rId46" w:history="1">
        <w:r w:rsidRPr="004D2FC2">
          <w:rPr>
            <w:rStyle w:val="ab"/>
            <w:rFonts w:cs="Lucida Console"/>
          </w:rPr>
          <w:t>2312483892@qq.com</w:t>
        </w:r>
      </w:hyperlink>
    </w:p>
    <w:p w:rsidR="00306C78" w:rsidRPr="00BE19E5" w:rsidRDefault="00306C78" w:rsidP="00306C78">
      <w:pPr>
        <w:pStyle w:val="a7"/>
        <w:autoSpaceDE w:val="0"/>
        <w:autoSpaceDN w:val="0"/>
        <w:adjustRightInd w:val="0"/>
        <w:ind w:firstLine="360"/>
        <w:rPr>
          <w:rFonts w:cs="Lucida Console"/>
          <w:bCs/>
        </w:rPr>
      </w:pPr>
      <w:r>
        <w:rPr>
          <w:rFonts w:cs="Lucida Console" w:hint="eastAsia"/>
        </w:rPr>
        <w:t>注意：这个邮箱是自己随便写个就好，这是代表本地的email。</w:t>
      </w:r>
    </w:p>
    <w:p w:rsidR="00306C78" w:rsidRPr="00BE19E5" w:rsidRDefault="00306C78" w:rsidP="00306C78">
      <w:pPr>
        <w:pStyle w:val="a7"/>
        <w:widowControl/>
        <w:shd w:val="clear" w:color="auto" w:fill="FFFFFF"/>
        <w:spacing w:line="390" w:lineRule="atLeast"/>
        <w:ind w:left="360" w:firstLineChars="0" w:firstLine="0"/>
      </w:pPr>
      <w:r>
        <w:rPr>
          <w:rFonts w:hint="eastAsia"/>
        </w:rPr>
        <w:t xml:space="preserve">3.  </w:t>
      </w:r>
      <w:r w:rsidRPr="00BE19E5">
        <w:t>生成秘钥</w:t>
      </w:r>
    </w:p>
    <w:p w:rsidR="00306C78" w:rsidRPr="004F623E" w:rsidRDefault="00306C78" w:rsidP="00306C78">
      <w:pPr>
        <w:pStyle w:val="a7"/>
        <w:widowControl/>
        <w:shd w:val="clear" w:color="auto" w:fill="FFFFFF"/>
        <w:spacing w:line="390" w:lineRule="atLeast"/>
        <w:ind w:firstLine="360"/>
        <w:rPr>
          <w:color w:val="FF0000"/>
        </w:rPr>
      </w:pPr>
      <w:r w:rsidRPr="004F623E">
        <w:rPr>
          <w:rFonts w:hint="eastAsia"/>
          <w:color w:val="FF0000"/>
        </w:rPr>
        <w:t>命令</w:t>
      </w:r>
      <w:r w:rsidRPr="004F623E">
        <w:rPr>
          <w:color w:val="FF0000"/>
        </w:rPr>
        <w:t>：</w:t>
      </w:r>
      <w:r w:rsidRPr="004F623E">
        <w:rPr>
          <w:rFonts w:cs="Lucida Console"/>
          <w:color w:val="FF0000"/>
        </w:rPr>
        <w:t>ssh-keygen -t rsa</w:t>
      </w:r>
    </w:p>
    <w:p w:rsidR="00306C78" w:rsidRPr="00BE19E5" w:rsidRDefault="00306C78" w:rsidP="00306C78">
      <w:pPr>
        <w:pStyle w:val="a7"/>
        <w:autoSpaceDE w:val="0"/>
        <w:autoSpaceDN w:val="0"/>
        <w:adjustRightInd w:val="0"/>
        <w:ind w:firstLine="360"/>
        <w:rPr>
          <w:rFonts w:cs="Lucida Console"/>
          <w:bCs/>
          <w:color w:val="BFBF00"/>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w:t>
      </w:r>
    </w:p>
    <w:p w:rsidR="00306C78" w:rsidRPr="005E4627" w:rsidRDefault="00306C78" w:rsidP="00306C78">
      <w:pPr>
        <w:pStyle w:val="a7"/>
        <w:autoSpaceDE w:val="0"/>
        <w:autoSpaceDN w:val="0"/>
        <w:adjustRightInd w:val="0"/>
        <w:ind w:firstLine="360"/>
        <w:rPr>
          <w:rFonts w:cs="Lucida Console"/>
          <w:bCs/>
          <w:color w:val="FF0000"/>
        </w:rPr>
      </w:pPr>
      <w:r w:rsidRPr="00BE19E5">
        <w:rPr>
          <w:rFonts w:cs="Lucida Console"/>
        </w:rPr>
        <w:t xml:space="preserve">$ ssh-keygen -t rsa </w:t>
      </w:r>
      <w:r w:rsidRPr="005E4627">
        <w:rPr>
          <w:rFonts w:cs="Lucida Console"/>
          <w:color w:val="FF0000"/>
        </w:rPr>
        <w:t xml:space="preserve"> #</w:t>
      </w:r>
      <w:r w:rsidRPr="005E4627">
        <w:rPr>
          <w:rFonts w:cs="Lucida Console" w:hint="eastAsia"/>
          <w:color w:val="FF0000"/>
        </w:rPr>
        <w:t>执行</w:t>
      </w:r>
      <w:r w:rsidRPr="005E4627">
        <w:rPr>
          <w:rFonts w:cs="Lucida Console"/>
          <w:color w:val="FF0000"/>
        </w:rPr>
        <w:t>命令</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Generating public/private rsa key pair.</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Enter file in which to save the key (/c/Users/bian/.ssh/id_rsa): #</w:t>
      </w:r>
      <w:r w:rsidRPr="00BE19E5">
        <w:rPr>
          <w:rFonts w:cs="Lucida Console" w:hint="eastAsia"/>
        </w:rPr>
        <w:t>保存</w:t>
      </w:r>
      <w:r w:rsidRPr="00BE19E5">
        <w:rPr>
          <w:rFonts w:cs="Lucida Console"/>
        </w:rPr>
        <w:t>key的文件位置</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/c/Users/bian/.ssh/id_rsa already exists.</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Overwrite (y/n)? y #重写key</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Enter passphrase (empty for no passphrase): #添加密码</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Enter same passphrase again:</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Your identification has been saved in /c/Users/bian/.ssh/id_rsa.</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Your public key has been saved in /c/Users/bian/.ssh/id_rsa.pub.</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The key fingerprint is:</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SHA256:9iP58TLbu3d2L+ANZR3oLHwWZtvxGh/yaoL7tesQHRc bian@bian-PC</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The key's randomart image is:</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+---[RSA 2048]----+</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              .E |</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             = o.|</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          . =.+o+|</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           o.B*oo|</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        S  .++o+.|</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       . o  + ...|</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        o =o =.  |</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         +o*+o= +|</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         .==OB.++|</w:t>
      </w:r>
    </w:p>
    <w:p w:rsidR="00306C78" w:rsidRPr="00BE19E5" w:rsidRDefault="00306C78" w:rsidP="00306C78">
      <w:pPr>
        <w:pStyle w:val="a7"/>
        <w:autoSpaceDE w:val="0"/>
        <w:autoSpaceDN w:val="0"/>
        <w:adjustRightInd w:val="0"/>
        <w:ind w:firstLine="360"/>
        <w:rPr>
          <w:rFonts w:cs="Lucida Console"/>
          <w:bCs/>
        </w:rPr>
      </w:pPr>
      <w:r w:rsidRPr="00BE19E5">
        <w:rPr>
          <w:rFonts w:cs="Lucida Console"/>
        </w:rPr>
        <w:t>+----[SHA256]-----+</w:t>
      </w:r>
    </w:p>
    <w:p w:rsidR="00306C78" w:rsidRPr="00BE19E5" w:rsidRDefault="00306C78" w:rsidP="00306C78">
      <w:pPr>
        <w:pStyle w:val="a7"/>
        <w:widowControl/>
        <w:shd w:val="clear" w:color="auto" w:fill="FFFFFF"/>
        <w:spacing w:line="390" w:lineRule="atLeast"/>
        <w:ind w:firstLine="360"/>
        <w:rPr>
          <w:rFonts w:cs="Lucida Console"/>
          <w:bCs/>
        </w:rPr>
      </w:pPr>
      <w:r w:rsidRPr="00BE19E5">
        <w:rPr>
          <w:rFonts w:hint="eastAsia"/>
        </w:rPr>
        <w:t>然后</w:t>
      </w:r>
      <w:r w:rsidRPr="00BE19E5">
        <w:t>我们到默认的目录下，读这个key文件</w:t>
      </w:r>
      <w:r w:rsidRPr="00BE19E5">
        <w:rPr>
          <w:rFonts w:hint="eastAsia"/>
        </w:rPr>
        <w:t>：</w:t>
      </w:r>
      <w:r w:rsidRPr="00BE19E5">
        <w:rPr>
          <w:rFonts w:cs="Lucida Console"/>
        </w:rPr>
        <w:t>/c/Users/bian/.ssh</w:t>
      </w:r>
    </w:p>
    <w:p w:rsidR="00306C78" w:rsidRPr="00BE19E5" w:rsidRDefault="00306C78" w:rsidP="00306C78">
      <w:pPr>
        <w:pStyle w:val="a7"/>
        <w:widowControl/>
        <w:shd w:val="clear" w:color="auto" w:fill="FFFFFF"/>
        <w:spacing w:line="390" w:lineRule="atLeast"/>
        <w:ind w:firstLine="360"/>
      </w:pPr>
      <w:r w:rsidRPr="00BE19E5">
        <w:rPr>
          <w:noProof/>
        </w:rPr>
        <w:drawing>
          <wp:inline distT="0" distB="0" distL="0" distR="0" wp14:anchorId="310C0F93" wp14:editId="36BE3512">
            <wp:extent cx="3714286" cy="207619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714286" cy="2076190"/>
                    </a:xfrm>
                    <a:prstGeom prst="rect">
                      <a:avLst/>
                    </a:prstGeom>
                  </pic:spPr>
                </pic:pic>
              </a:graphicData>
            </a:graphic>
          </wp:inline>
        </w:drawing>
      </w:r>
    </w:p>
    <w:p w:rsidR="00306C78" w:rsidRPr="00BE19E5" w:rsidRDefault="00306C78" w:rsidP="00306C78">
      <w:pPr>
        <w:pStyle w:val="a7"/>
        <w:widowControl/>
        <w:shd w:val="clear" w:color="auto" w:fill="FFFFFF"/>
        <w:spacing w:line="390" w:lineRule="atLeast"/>
        <w:ind w:firstLine="360"/>
      </w:pPr>
      <w:r w:rsidRPr="00BE19E5">
        <w:rPr>
          <w:rFonts w:hint="eastAsia"/>
        </w:rPr>
        <w:t>用</w:t>
      </w:r>
      <w:r w:rsidRPr="00BE19E5">
        <w:t>pycharm或者sublime再或者其他的编译器</w:t>
      </w:r>
      <w:r w:rsidRPr="00BE19E5">
        <w:rPr>
          <w:rFonts w:hint="eastAsia"/>
        </w:rPr>
        <w:t>打开id</w:t>
      </w:r>
      <w:r w:rsidRPr="00BE19E5">
        <w:t>_rsa.pub文件，</w:t>
      </w:r>
    </w:p>
    <w:p w:rsidR="00306C78" w:rsidRPr="00BE19E5" w:rsidRDefault="00306C78" w:rsidP="00306C78">
      <w:pPr>
        <w:pStyle w:val="a7"/>
        <w:widowControl/>
        <w:shd w:val="clear" w:color="auto" w:fill="FFFFFF"/>
        <w:spacing w:line="390" w:lineRule="atLeast"/>
        <w:ind w:firstLine="360"/>
      </w:pPr>
      <w:r w:rsidRPr="00BE19E5">
        <w:rPr>
          <w:rFonts w:hint="eastAsia"/>
        </w:rPr>
        <w:t>然后</w:t>
      </w:r>
      <w:r w:rsidRPr="00BE19E5">
        <w:t>得到</w:t>
      </w:r>
      <w:r w:rsidRPr="00BE19E5">
        <w:rPr>
          <w:rFonts w:hint="eastAsia"/>
        </w:rPr>
        <w:t>公钥</w:t>
      </w:r>
      <w:r w:rsidRPr="00BE19E5">
        <w:t>：</w:t>
      </w:r>
    </w:p>
    <w:p w:rsidR="00306C78" w:rsidRPr="00BE19E5" w:rsidRDefault="00306C78" w:rsidP="00306C78">
      <w:pPr>
        <w:pStyle w:val="a7"/>
        <w:widowControl/>
        <w:shd w:val="clear" w:color="auto" w:fill="FFFFFF"/>
        <w:spacing w:line="390" w:lineRule="atLeast"/>
        <w:ind w:firstLine="360"/>
      </w:pPr>
      <w:r w:rsidRPr="00BE19E5">
        <w:rPr>
          <w:noProof/>
        </w:rPr>
        <w:lastRenderedPageBreak/>
        <w:drawing>
          <wp:inline distT="0" distB="0" distL="0" distR="0" wp14:anchorId="16FE0DD1" wp14:editId="2B64C153">
            <wp:extent cx="4320833" cy="928048"/>
            <wp:effectExtent l="0" t="0" r="381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542539" cy="975667"/>
                    </a:xfrm>
                    <a:prstGeom prst="rect">
                      <a:avLst/>
                    </a:prstGeom>
                  </pic:spPr>
                </pic:pic>
              </a:graphicData>
            </a:graphic>
          </wp:inline>
        </w:drawing>
      </w:r>
    </w:p>
    <w:p w:rsidR="00306C78" w:rsidRPr="00BE19E5" w:rsidRDefault="00306C78" w:rsidP="00306C78">
      <w:pPr>
        <w:pStyle w:val="a7"/>
        <w:widowControl/>
        <w:shd w:val="clear" w:color="auto" w:fill="FFFFFF"/>
        <w:spacing w:line="390" w:lineRule="atLeast"/>
        <w:ind w:firstLine="360"/>
      </w:pPr>
      <w:r w:rsidRPr="00BE19E5">
        <w:rPr>
          <w:rFonts w:hint="eastAsia"/>
        </w:rPr>
        <w:t>然后</w:t>
      </w:r>
      <w:r w:rsidRPr="00BE19E5">
        <w:t>，将这个公钥，添加到github账号上</w:t>
      </w:r>
    </w:p>
    <w:p w:rsidR="00306C78" w:rsidRPr="00BE19E5" w:rsidRDefault="00306C78" w:rsidP="00306C78">
      <w:pPr>
        <w:pStyle w:val="a7"/>
        <w:widowControl/>
        <w:shd w:val="clear" w:color="auto" w:fill="FFFFFF"/>
        <w:spacing w:line="390" w:lineRule="atLeast"/>
        <w:ind w:firstLine="360"/>
      </w:pPr>
      <w:r w:rsidRPr="00BE19E5">
        <w:rPr>
          <w:rFonts w:hint="eastAsia"/>
        </w:rPr>
        <w:t>首先</w:t>
      </w:r>
      <w:r w:rsidRPr="00BE19E5">
        <w:t>，进入github，然后</w:t>
      </w:r>
      <w:r w:rsidRPr="00BE19E5">
        <w:rPr>
          <w:rFonts w:hint="eastAsia"/>
        </w:rPr>
        <w:t>在</w:t>
      </w:r>
      <w:r w:rsidRPr="00BE19E5">
        <w:t>左上角的</w:t>
      </w:r>
      <w:r w:rsidRPr="00BE19E5">
        <w:rPr>
          <w:rFonts w:hint="eastAsia"/>
        </w:rPr>
        <w:t>选项</w:t>
      </w:r>
      <w:r w:rsidRPr="00BE19E5">
        <w:t>里面</w:t>
      </w:r>
      <w:r w:rsidRPr="00BE19E5">
        <w:rPr>
          <w:rFonts w:hint="eastAsia"/>
        </w:rPr>
        <w:t>选择</w:t>
      </w:r>
      <w:r w:rsidRPr="00BE19E5">
        <w:t>settings</w:t>
      </w:r>
    </w:p>
    <w:p w:rsidR="00306C78" w:rsidRPr="00BE19E5" w:rsidRDefault="00306C78" w:rsidP="00306C78">
      <w:pPr>
        <w:pStyle w:val="a7"/>
        <w:widowControl/>
        <w:shd w:val="clear" w:color="auto" w:fill="FFFFFF"/>
        <w:spacing w:line="390" w:lineRule="atLeast"/>
        <w:ind w:firstLine="360"/>
      </w:pPr>
      <w:r>
        <w:rPr>
          <w:noProof/>
        </w:rPr>
        <w:drawing>
          <wp:inline distT="0" distB="0" distL="0" distR="0" wp14:anchorId="4110012E" wp14:editId="1E0A0FB7">
            <wp:extent cx="4593838" cy="25521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98117" cy="2554509"/>
                    </a:xfrm>
                    <a:prstGeom prst="rect">
                      <a:avLst/>
                    </a:prstGeom>
                  </pic:spPr>
                </pic:pic>
              </a:graphicData>
            </a:graphic>
          </wp:inline>
        </w:drawing>
      </w:r>
    </w:p>
    <w:p w:rsidR="00306C78" w:rsidRPr="00BE19E5" w:rsidRDefault="00306C78" w:rsidP="00306C78">
      <w:pPr>
        <w:pStyle w:val="a7"/>
        <w:widowControl/>
        <w:shd w:val="clear" w:color="auto" w:fill="FFFFFF"/>
        <w:spacing w:line="390" w:lineRule="atLeast"/>
        <w:ind w:firstLine="360"/>
      </w:pPr>
      <w:r w:rsidRPr="00BE19E5">
        <w:rPr>
          <w:rFonts w:hint="eastAsia"/>
        </w:rPr>
        <w:t>在</w:t>
      </w:r>
      <w:r w:rsidRPr="00BE19E5">
        <w:t>settings当中接着</w:t>
      </w:r>
      <w:r w:rsidRPr="00BE19E5">
        <w:rPr>
          <w:rFonts w:hint="eastAsia"/>
        </w:rPr>
        <w:t>选择</w:t>
      </w:r>
      <w:r w:rsidRPr="00BE19E5">
        <w:t>绑定客户端</w:t>
      </w:r>
    </w:p>
    <w:p w:rsidR="00306C78" w:rsidRPr="00BE19E5" w:rsidRDefault="00306C78" w:rsidP="00306C78">
      <w:pPr>
        <w:pStyle w:val="a7"/>
        <w:widowControl/>
        <w:shd w:val="clear" w:color="auto" w:fill="FFFFFF"/>
        <w:spacing w:line="390" w:lineRule="atLeast"/>
        <w:ind w:firstLine="360"/>
      </w:pPr>
      <w:r w:rsidRPr="00BE19E5">
        <w:rPr>
          <w:noProof/>
        </w:rPr>
        <w:drawing>
          <wp:inline distT="0" distB="0" distL="0" distR="0" wp14:anchorId="1A036D52" wp14:editId="1085B284">
            <wp:extent cx="4604139" cy="169232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634201" cy="1703373"/>
                    </a:xfrm>
                    <a:prstGeom prst="rect">
                      <a:avLst/>
                    </a:prstGeom>
                  </pic:spPr>
                </pic:pic>
              </a:graphicData>
            </a:graphic>
          </wp:inline>
        </w:drawing>
      </w:r>
    </w:p>
    <w:p w:rsidR="00306C78" w:rsidRPr="00BE19E5" w:rsidRDefault="00306C78" w:rsidP="00306C78">
      <w:pPr>
        <w:pStyle w:val="a7"/>
        <w:widowControl/>
        <w:shd w:val="clear" w:color="auto" w:fill="FFFFFF"/>
        <w:spacing w:line="390" w:lineRule="atLeast"/>
        <w:ind w:leftChars="200" w:left="360" w:firstLineChars="0" w:firstLine="0"/>
      </w:pPr>
      <w:r w:rsidRPr="00BE19E5">
        <w:rPr>
          <w:rFonts w:hint="eastAsia"/>
        </w:rPr>
        <w:lastRenderedPageBreak/>
        <w:t>然后</w:t>
      </w:r>
      <w:r w:rsidRPr="00BE19E5">
        <w:t>填入自己的key</w:t>
      </w:r>
      <w:r w:rsidRPr="00BE19E5">
        <w:rPr>
          <w:noProof/>
        </w:rPr>
        <w:drawing>
          <wp:inline distT="0" distB="0" distL="0" distR="0" wp14:anchorId="4515AD0B" wp14:editId="6B9C675E">
            <wp:extent cx="4633938" cy="251837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656970" cy="2530889"/>
                    </a:xfrm>
                    <a:prstGeom prst="rect">
                      <a:avLst/>
                    </a:prstGeom>
                  </pic:spPr>
                </pic:pic>
              </a:graphicData>
            </a:graphic>
          </wp:inline>
        </w:drawing>
      </w:r>
    </w:p>
    <w:p w:rsidR="00306C78" w:rsidRPr="00BE19E5" w:rsidRDefault="00306C78" w:rsidP="00306C78">
      <w:pPr>
        <w:ind w:firstLine="360"/>
      </w:pPr>
      <w:r>
        <w:tab/>
      </w:r>
      <w:r w:rsidRPr="00BE19E5">
        <w:rPr>
          <w:rFonts w:hint="eastAsia"/>
        </w:rPr>
        <w:t>选择</w:t>
      </w:r>
      <w:r w:rsidRPr="00BE19E5">
        <w:t>添加之后会询问git</w:t>
      </w:r>
      <w:r w:rsidRPr="00BE19E5">
        <w:rPr>
          <w:rFonts w:hint="eastAsia"/>
        </w:rPr>
        <w:t>hub</w:t>
      </w:r>
      <w:r w:rsidRPr="00BE19E5">
        <w:t>的登录密码</w:t>
      </w:r>
      <w:r w:rsidRPr="00BE19E5">
        <w:rPr>
          <w:rFonts w:hint="eastAsia"/>
        </w:rPr>
        <w:t>，</w:t>
      </w:r>
      <w:r w:rsidRPr="00BE19E5">
        <w:t>输入，绑定成功</w:t>
      </w:r>
    </w:p>
    <w:p w:rsidR="00306C78" w:rsidRDefault="00306C78" w:rsidP="00306C78">
      <w:pPr>
        <w:ind w:firstLineChars="199" w:firstLine="358"/>
      </w:pPr>
      <w:r w:rsidRPr="00BE19E5">
        <w:rPr>
          <w:noProof/>
        </w:rPr>
        <w:drawing>
          <wp:inline distT="0" distB="0" distL="0" distR="0" wp14:anchorId="55D8EF1E" wp14:editId="7E5A24FE">
            <wp:extent cx="4892722" cy="1770121"/>
            <wp:effectExtent l="0" t="0" r="317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926647" cy="1782395"/>
                    </a:xfrm>
                    <a:prstGeom prst="rect">
                      <a:avLst/>
                    </a:prstGeom>
                  </pic:spPr>
                </pic:pic>
              </a:graphicData>
            </a:graphic>
          </wp:inline>
        </w:drawing>
      </w:r>
    </w:p>
    <w:p w:rsidR="00306C78" w:rsidRDefault="00306C78" w:rsidP="00306C78">
      <w:pPr>
        <w:ind w:firstLineChars="199" w:firstLine="358"/>
      </w:pPr>
      <w:r>
        <w:rPr>
          <w:rFonts w:hint="eastAsia"/>
        </w:rPr>
        <w:t>为什么要绑定呢？</w:t>
      </w:r>
    </w:p>
    <w:p w:rsidR="00306C78" w:rsidRPr="00BE19E5" w:rsidRDefault="00306C78" w:rsidP="00306C78">
      <w:pPr>
        <w:ind w:firstLineChars="199" w:firstLine="358"/>
      </w:pPr>
      <w:r>
        <w:rPr>
          <w:rFonts w:hint="eastAsia"/>
        </w:rPr>
        <w:t>为了去除每次推送项目，都要输入账号密码！</w:t>
      </w:r>
    </w:p>
    <w:p w:rsidR="00306C78" w:rsidRPr="00BE19E5" w:rsidRDefault="00306C78" w:rsidP="00306C78">
      <w:pPr>
        <w:ind w:firstLine="360"/>
      </w:pPr>
      <w:r w:rsidRPr="00BE19E5">
        <w:rPr>
          <w:rFonts w:hint="eastAsia"/>
        </w:rPr>
        <w:t>然后</w:t>
      </w:r>
      <w:r w:rsidRPr="00BE19E5">
        <w:t>在客户端进行测试</w:t>
      </w:r>
    </w:p>
    <w:p w:rsidR="00306C78" w:rsidRPr="00BE19E5" w:rsidRDefault="00306C78" w:rsidP="00306C78">
      <w:pPr>
        <w:autoSpaceDE w:val="0"/>
        <w:autoSpaceDN w:val="0"/>
        <w:adjustRightInd w:val="0"/>
        <w:ind w:firstLine="360"/>
        <w:rPr>
          <w:rFonts w:cs="Lucida Console"/>
          <w:bCs/>
        </w:rPr>
      </w:pPr>
      <w:r w:rsidRPr="00BE19E5">
        <w:rPr>
          <w:rFonts w:hint="eastAsia"/>
        </w:rPr>
        <w:t>命令</w:t>
      </w:r>
      <w:r w:rsidRPr="00BE19E5">
        <w:t>：</w:t>
      </w:r>
      <w:r w:rsidRPr="00BE19E5">
        <w:rPr>
          <w:rFonts w:cs="Lucida Console"/>
        </w:rPr>
        <w:t>ssh -T git@github.com</w:t>
      </w:r>
    </w:p>
    <w:p w:rsidR="00306C78" w:rsidRPr="00BE19E5" w:rsidRDefault="00306C78" w:rsidP="00306C78">
      <w:pPr>
        <w:ind w:firstLine="360"/>
      </w:pPr>
      <w:r w:rsidRPr="00BE19E5">
        <w:rPr>
          <w:rFonts w:hint="eastAsia"/>
        </w:rPr>
        <w:t>在这里</w:t>
      </w:r>
      <w:r w:rsidRPr="00BE19E5">
        <w:t>需要你输入上面设置的密码然后有如下显示，证明成功了</w:t>
      </w:r>
    </w:p>
    <w:p w:rsidR="00306C78" w:rsidRPr="00BE19E5" w:rsidRDefault="00306C78" w:rsidP="00306C78">
      <w:pPr>
        <w:autoSpaceDE w:val="0"/>
        <w:autoSpaceDN w:val="0"/>
        <w:adjustRightInd w:val="0"/>
        <w:ind w:firstLine="360"/>
        <w:rPr>
          <w:rFonts w:cs="Lucida Console"/>
          <w:bCs/>
          <w:color w:val="BFBF00"/>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w:t>
      </w:r>
    </w:p>
    <w:p w:rsidR="00306C78" w:rsidRPr="00BE19E5" w:rsidRDefault="00306C78" w:rsidP="00306C78">
      <w:pPr>
        <w:autoSpaceDE w:val="0"/>
        <w:autoSpaceDN w:val="0"/>
        <w:adjustRightInd w:val="0"/>
        <w:ind w:firstLine="360"/>
        <w:rPr>
          <w:rFonts w:cs="Lucida Console"/>
          <w:bCs/>
        </w:rPr>
      </w:pPr>
      <w:r w:rsidRPr="00BE19E5">
        <w:rPr>
          <w:rFonts w:cs="Lucida Console"/>
        </w:rPr>
        <w:t>$ ssh -T git@github.com</w:t>
      </w:r>
    </w:p>
    <w:p w:rsidR="00306C78" w:rsidRPr="00BE19E5" w:rsidRDefault="00306C78" w:rsidP="00306C78">
      <w:pPr>
        <w:autoSpaceDE w:val="0"/>
        <w:autoSpaceDN w:val="0"/>
        <w:adjustRightInd w:val="0"/>
        <w:ind w:firstLine="360"/>
        <w:rPr>
          <w:rFonts w:cs="Lucida Console"/>
          <w:bCs/>
        </w:rPr>
      </w:pPr>
      <w:r w:rsidRPr="00BE19E5">
        <w:rPr>
          <w:rFonts w:cs="Lucida Console"/>
        </w:rPr>
        <w:t>Enter passphrase for key '/c/Users/bian/.ssh/id_rsa':</w:t>
      </w:r>
    </w:p>
    <w:p w:rsidR="00306C78" w:rsidRPr="00BE19E5" w:rsidRDefault="00306C78" w:rsidP="00306C78">
      <w:pPr>
        <w:autoSpaceDE w:val="0"/>
        <w:autoSpaceDN w:val="0"/>
        <w:adjustRightInd w:val="0"/>
        <w:ind w:firstLine="360"/>
        <w:rPr>
          <w:rFonts w:cs="Lucida Console"/>
          <w:bCs/>
        </w:rPr>
      </w:pPr>
      <w:r w:rsidRPr="00BE19E5">
        <w:rPr>
          <w:rFonts w:cs="Lucida Console"/>
        </w:rPr>
        <w:t>Hi bianjhpython! You've successfully authenticated, but GitHub does not provide shell access.</w:t>
      </w:r>
    </w:p>
    <w:p w:rsidR="00306C78" w:rsidRPr="00BE19E5" w:rsidRDefault="00306C78" w:rsidP="00306C78">
      <w:pPr>
        <w:ind w:left="90" w:firstLine="360"/>
      </w:pPr>
      <w:r w:rsidRPr="00BE19E5">
        <w:rPr>
          <w:noProof/>
        </w:rPr>
        <w:lastRenderedPageBreak/>
        <w:drawing>
          <wp:inline distT="0" distB="0" distL="0" distR="0" wp14:anchorId="5B3ED729" wp14:editId="14D118EA">
            <wp:extent cx="4196137" cy="265176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210489" cy="2660831"/>
                    </a:xfrm>
                    <a:prstGeom prst="rect">
                      <a:avLst/>
                    </a:prstGeom>
                  </pic:spPr>
                </pic:pic>
              </a:graphicData>
            </a:graphic>
          </wp:inline>
        </w:drawing>
      </w:r>
    </w:p>
    <w:p w:rsidR="00306C78" w:rsidRPr="00BE19E5" w:rsidRDefault="00306C78" w:rsidP="00306C78">
      <w:pPr>
        <w:ind w:firstLine="360"/>
      </w:pPr>
      <w:r w:rsidRPr="00BE19E5">
        <w:rPr>
          <w:rFonts w:hint="eastAsia"/>
        </w:rPr>
        <w:t>简单</w:t>
      </w:r>
      <w:r>
        <w:t>的分支</w:t>
      </w:r>
      <w:r w:rsidRPr="00BE19E5">
        <w:t>操作</w:t>
      </w:r>
    </w:p>
    <w:p w:rsidR="00306C78" w:rsidRDefault="00306C78" w:rsidP="00306C78">
      <w:pPr>
        <w:ind w:firstLine="360"/>
      </w:pPr>
      <w:r>
        <w:tab/>
      </w:r>
      <w:r w:rsidRPr="00BE19E5">
        <w:rPr>
          <w:rFonts w:hint="eastAsia"/>
        </w:rPr>
        <w:t>上面课程</w:t>
      </w:r>
      <w:r w:rsidRPr="00BE19E5">
        <w:t>已经完成了github客户端和本地的</w:t>
      </w:r>
      <w:r w:rsidRPr="00BE19E5">
        <w:rPr>
          <w:rFonts w:hint="eastAsia"/>
        </w:rPr>
        <w:t>关联</w:t>
      </w:r>
      <w:r w:rsidRPr="00BE19E5">
        <w:t>，那么接下来我们以一个开发者的身份来参与到git的版本管理当中来。</w:t>
      </w:r>
    </w:p>
    <w:p w:rsidR="00306C78" w:rsidRPr="009C15CB" w:rsidRDefault="00306C78" w:rsidP="00306C78">
      <w:pPr>
        <w:pStyle w:val="2"/>
      </w:pPr>
      <w:r>
        <w:rPr>
          <w:rFonts w:hint="eastAsia"/>
        </w:rPr>
        <w:t>20</w:t>
      </w:r>
      <w:r>
        <w:t>.</w:t>
      </w:r>
      <w:r>
        <w:rPr>
          <w:rFonts w:hint="eastAsia"/>
        </w:rPr>
        <w:t>4</w:t>
      </w:r>
      <w:r w:rsidRPr="009C15CB">
        <w:t xml:space="preserve">  </w:t>
      </w:r>
      <w:r w:rsidRPr="009C15CB">
        <w:rPr>
          <w:rFonts w:hint="eastAsia"/>
        </w:rPr>
        <w:t>实战：使用git客户端维护公司github上的代码</w:t>
      </w:r>
    </w:p>
    <w:p w:rsidR="00306C78" w:rsidRPr="00BE19E5" w:rsidRDefault="00306C78" w:rsidP="00306C78">
      <w:pPr>
        <w:pStyle w:val="3"/>
      </w:pPr>
      <w:r>
        <w:rPr>
          <w:rFonts w:hint="eastAsia"/>
        </w:rPr>
        <w:t xml:space="preserve">20.4.1  </w:t>
      </w:r>
      <w:r w:rsidRPr="00BE19E5">
        <w:rPr>
          <w:rFonts w:hint="eastAsia"/>
        </w:rPr>
        <w:t>上传项目</w:t>
      </w:r>
    </w:p>
    <w:p w:rsidR="00306C78" w:rsidRPr="00BE19E5" w:rsidRDefault="00306C78" w:rsidP="00306C78">
      <w:pPr>
        <w:ind w:firstLine="360"/>
      </w:pPr>
      <w:r w:rsidRPr="00BE19E5">
        <w:rPr>
          <w:rFonts w:hint="eastAsia"/>
        </w:rPr>
        <w:t>学习</w:t>
      </w:r>
      <w:r w:rsidRPr="00BE19E5">
        <w:t>git</w:t>
      </w:r>
      <w:r w:rsidRPr="00BE19E5">
        <w:rPr>
          <w:rFonts w:hint="eastAsia"/>
        </w:rPr>
        <w:t>hub</w:t>
      </w:r>
      <w:r w:rsidRPr="00BE19E5">
        <w:t>，首先我们</w:t>
      </w:r>
      <w:r w:rsidRPr="00BE19E5">
        <w:rPr>
          <w:rFonts w:hint="eastAsia"/>
        </w:rPr>
        <w:t>学会如何</w:t>
      </w:r>
      <w:r w:rsidRPr="00BE19E5">
        <w:t>把自己当前的项目上传到git上面</w:t>
      </w:r>
      <w:r w:rsidRPr="00BE19E5">
        <w:rPr>
          <w:rFonts w:hint="eastAsia"/>
        </w:rPr>
        <w:t>,在</w:t>
      </w:r>
      <w:r w:rsidRPr="00BE19E5">
        <w:t>这里</w:t>
      </w:r>
      <w:r w:rsidRPr="00BE19E5">
        <w:rPr>
          <w:rFonts w:hint="eastAsia"/>
        </w:rPr>
        <w:t>，</w:t>
      </w:r>
      <w:r w:rsidRPr="00BE19E5">
        <w:t xml:space="preserve">我们要搞清楚一个道理，我们写的是项目，但是上传的是git </w:t>
      </w:r>
      <w:r w:rsidRPr="00BE19E5">
        <w:rPr>
          <w:rFonts w:hint="eastAsia"/>
        </w:rPr>
        <w:t>仓库</w:t>
      </w:r>
      <w:r w:rsidRPr="00BE19E5">
        <w:t>，</w:t>
      </w:r>
      <w:r w:rsidRPr="00BE19E5">
        <w:rPr>
          <w:rFonts w:hint="eastAsia"/>
        </w:rPr>
        <w:t>所以</w:t>
      </w:r>
      <w:r w:rsidRPr="00BE19E5">
        <w:t>在上传项目之前需要先</w:t>
      </w:r>
      <w:r w:rsidRPr="00BE19E5">
        <w:rPr>
          <w:rFonts w:hint="eastAsia"/>
        </w:rPr>
        <w:t>将</w:t>
      </w:r>
      <w:r w:rsidRPr="00BE19E5">
        <w:t>目录转换为仓库，</w:t>
      </w:r>
      <w:r w:rsidRPr="00BE19E5">
        <w:rPr>
          <w:rFonts w:hint="eastAsia"/>
        </w:rPr>
        <w:t>常用</w:t>
      </w:r>
      <w:r w:rsidRPr="00BE19E5">
        <w:t>命令如下：</w:t>
      </w:r>
    </w:p>
    <w:p w:rsidR="00306C78" w:rsidRPr="00BE19E5" w:rsidRDefault="00306C78" w:rsidP="00306C78">
      <w:pPr>
        <w:ind w:firstLine="360"/>
      </w:pPr>
      <w:r w:rsidRPr="00BE19E5">
        <w:rPr>
          <w:rFonts w:hint="eastAsia"/>
        </w:rPr>
        <w:t>git init</w:t>
      </w:r>
      <w:r w:rsidRPr="00BE19E5">
        <w:rPr>
          <w:rFonts w:hint="eastAsia"/>
        </w:rPr>
        <w:t> </w:t>
      </w:r>
      <w:r>
        <w:rPr>
          <w:rFonts w:hint="eastAsia"/>
        </w:rPr>
        <w:t xml:space="preserve">    </w:t>
      </w:r>
      <w:r w:rsidRPr="00BE19E5">
        <w:t>#</w:t>
      </w:r>
      <w:r w:rsidRPr="00BE19E5">
        <w:rPr>
          <w:rFonts w:hint="eastAsia"/>
        </w:rPr>
        <w:t>把这个目录变成Git可以管理的仓库</w:t>
      </w:r>
    </w:p>
    <w:p w:rsidR="00306C78" w:rsidRPr="00BE19E5" w:rsidRDefault="00306C78" w:rsidP="00306C78">
      <w:pPr>
        <w:ind w:firstLine="360"/>
      </w:pPr>
      <w:r w:rsidRPr="00BE19E5">
        <w:rPr>
          <w:rFonts w:hint="eastAsia"/>
        </w:rPr>
        <w:t>git add README.md</w:t>
      </w:r>
      <w:r w:rsidRPr="00BE19E5">
        <w:rPr>
          <w:rFonts w:hint="eastAsia"/>
        </w:rPr>
        <w:t> </w:t>
      </w:r>
      <w:r>
        <w:rPr>
          <w:rFonts w:hint="eastAsia"/>
        </w:rPr>
        <w:t xml:space="preserve">   </w:t>
      </w:r>
      <w:r w:rsidRPr="00BE19E5">
        <w:t>#</w:t>
      </w:r>
      <w:r w:rsidRPr="00BE19E5">
        <w:rPr>
          <w:rFonts w:hint="eastAsia"/>
        </w:rPr>
        <w:t>文件添加到仓库</w:t>
      </w:r>
    </w:p>
    <w:p w:rsidR="00306C78" w:rsidRPr="00BE19E5" w:rsidRDefault="00306C78" w:rsidP="00306C78">
      <w:pPr>
        <w:ind w:firstLine="360"/>
      </w:pPr>
      <w:r w:rsidRPr="00BE19E5">
        <w:rPr>
          <w:rFonts w:hint="eastAsia"/>
        </w:rPr>
        <w:t>git add .</w:t>
      </w:r>
      <w:r w:rsidRPr="00BE19E5">
        <w:t xml:space="preserve"> </w:t>
      </w:r>
      <w:r>
        <w:rPr>
          <w:rFonts w:hint="eastAsia"/>
        </w:rPr>
        <w:t xml:space="preserve">  </w:t>
      </w:r>
      <w:r w:rsidRPr="00BE19E5">
        <w:t>#</w:t>
      </w:r>
      <w:r w:rsidRPr="00BE19E5">
        <w:rPr>
          <w:rFonts w:hint="eastAsia"/>
        </w:rPr>
        <w:t>不但可以跟单一文件，还可以跟通配符，更可以跟目录。一个点就把当前目录下所有未追踪的文件全部add了</w:t>
      </w:r>
      <w:r w:rsidRPr="00BE19E5">
        <w:rPr>
          <w:rFonts w:hint="eastAsia"/>
        </w:rPr>
        <w:t> </w:t>
      </w:r>
    </w:p>
    <w:p w:rsidR="00306C78" w:rsidRPr="00BE19E5" w:rsidRDefault="00306C78" w:rsidP="00306C78">
      <w:pPr>
        <w:ind w:firstLine="360"/>
      </w:pPr>
      <w:r>
        <w:rPr>
          <w:rFonts w:hint="eastAsia"/>
        </w:rPr>
        <w:t xml:space="preserve">git </w:t>
      </w:r>
      <w:r w:rsidRPr="00BE19E5">
        <w:rPr>
          <w:rFonts w:hint="eastAsia"/>
        </w:rPr>
        <w:t>commit -m "first commit"</w:t>
      </w:r>
      <w:r>
        <w:rPr>
          <w:rFonts w:hint="eastAsia"/>
        </w:rPr>
        <w:t xml:space="preserve">   </w:t>
      </w:r>
      <w:r w:rsidRPr="00BE19E5">
        <w:rPr>
          <w:rFonts w:hint="eastAsia"/>
        </w:rPr>
        <w:t> </w:t>
      </w:r>
      <w:r w:rsidRPr="00BE19E5">
        <w:t>#</w:t>
      </w:r>
      <w:r w:rsidRPr="00BE19E5">
        <w:rPr>
          <w:rFonts w:hint="eastAsia"/>
        </w:rPr>
        <w:t>把文件提交到仓库</w:t>
      </w:r>
    </w:p>
    <w:p w:rsidR="00306C78" w:rsidRPr="00BE19E5" w:rsidRDefault="00306C78" w:rsidP="00306C78">
      <w:pPr>
        <w:ind w:firstLine="360"/>
      </w:pPr>
      <w:r w:rsidRPr="00BE19E5">
        <w:rPr>
          <w:rFonts w:hint="eastAsia"/>
        </w:rPr>
        <w:t>git remote add origin</w:t>
      </w:r>
      <w:r w:rsidRPr="00BE19E5">
        <w:rPr>
          <w:rFonts w:hint="eastAsia"/>
        </w:rPr>
        <w:t> </w:t>
      </w:r>
      <w:hyperlink r:id="rId54" w:history="1">
        <w:r w:rsidRPr="004D2FC2">
          <w:rPr>
            <w:rStyle w:val="ab"/>
            <w:rFonts w:hint="eastAsia"/>
          </w:rPr>
          <w:t>git@github.com:wangjiax9/practice.git</w:t>
        </w:r>
      </w:hyperlink>
      <w:r w:rsidRPr="00BE19E5">
        <w:rPr>
          <w:rFonts w:hint="eastAsia"/>
        </w:rPr>
        <w:t> </w:t>
      </w:r>
      <w:r>
        <w:rPr>
          <w:rFonts w:hint="eastAsia"/>
        </w:rPr>
        <w:t xml:space="preserve">   </w:t>
      </w:r>
      <w:r w:rsidRPr="00BE19E5">
        <w:t>#</w:t>
      </w:r>
      <w:r w:rsidRPr="00BE19E5">
        <w:rPr>
          <w:rFonts w:hint="eastAsia"/>
        </w:rPr>
        <w:t>关联远程仓库</w:t>
      </w:r>
    </w:p>
    <w:p w:rsidR="00306C78" w:rsidRPr="00BE19E5" w:rsidRDefault="00306C78" w:rsidP="00306C78">
      <w:pPr>
        <w:ind w:firstLine="360"/>
      </w:pPr>
      <w:r w:rsidRPr="00BE19E5">
        <w:rPr>
          <w:rFonts w:hint="eastAsia"/>
        </w:rPr>
        <w:t>git push -u origin master</w:t>
      </w:r>
      <w:r w:rsidRPr="00BE19E5">
        <w:rPr>
          <w:rFonts w:hint="eastAsia"/>
        </w:rPr>
        <w:t> </w:t>
      </w:r>
      <w:r w:rsidRPr="00BE19E5">
        <w:t>#</w:t>
      </w:r>
      <w:r w:rsidRPr="00BE19E5">
        <w:rPr>
          <w:rFonts w:hint="eastAsia"/>
        </w:rPr>
        <w:t>把本地库的所有内容推送到远程库上</w:t>
      </w:r>
    </w:p>
    <w:p w:rsidR="00306C78" w:rsidRPr="009F457B" w:rsidRDefault="00306C78" w:rsidP="00306C78">
      <w:pPr>
        <w:pStyle w:val="a7"/>
        <w:ind w:firstLine="360"/>
      </w:pPr>
      <w:r>
        <w:rPr>
          <w:noProof/>
        </w:rPr>
        <w:lastRenderedPageBreak/>
        <w:drawing>
          <wp:inline distT="0" distB="0" distL="0" distR="0" wp14:anchorId="211C2214" wp14:editId="4F540DA4">
            <wp:extent cx="5274310" cy="32402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240282"/>
                    </a:xfrm>
                    <a:prstGeom prst="rect">
                      <a:avLst/>
                    </a:prstGeom>
                  </pic:spPr>
                </pic:pic>
              </a:graphicData>
            </a:graphic>
          </wp:inline>
        </w:drawing>
      </w:r>
    </w:p>
    <w:p w:rsidR="00306C78" w:rsidRPr="00BE19E5" w:rsidRDefault="00306C78" w:rsidP="00306C78">
      <w:pPr>
        <w:pStyle w:val="a7"/>
        <w:ind w:firstLine="360"/>
      </w:pPr>
      <w:r w:rsidRPr="00BE19E5">
        <w:rPr>
          <w:rFonts w:hint="eastAsia"/>
        </w:rPr>
        <w:t>我们</w:t>
      </w:r>
      <w:r w:rsidRPr="00BE19E5">
        <w:t>以一个Django的博客项目为例子：</w:t>
      </w:r>
    </w:p>
    <w:p w:rsidR="00306C78" w:rsidRPr="00BE19E5" w:rsidRDefault="00306C78" w:rsidP="00306C78">
      <w:pPr>
        <w:pStyle w:val="a7"/>
        <w:ind w:firstLine="360"/>
      </w:pPr>
      <w:r w:rsidRPr="00BE19E5">
        <w:rPr>
          <w:rFonts w:hint="eastAsia"/>
        </w:rPr>
        <w:t>首先</w:t>
      </w:r>
      <w:r w:rsidRPr="00BE19E5">
        <w:t>将博客项目放到我们要作为</w:t>
      </w:r>
      <w:r w:rsidRPr="00BE19E5">
        <w:rPr>
          <w:rFonts w:hint="eastAsia"/>
        </w:rPr>
        <w:t>仓库</w:t>
      </w:r>
      <w:r w:rsidRPr="00BE19E5">
        <w:t>的目录下</w:t>
      </w:r>
    </w:p>
    <w:p w:rsidR="00306C78" w:rsidRPr="00BE19E5" w:rsidRDefault="00306C78" w:rsidP="00306C78">
      <w:pPr>
        <w:pStyle w:val="a7"/>
        <w:ind w:firstLine="360"/>
      </w:pPr>
      <w:r w:rsidRPr="00BE19E5">
        <w:rPr>
          <w:noProof/>
        </w:rPr>
        <w:drawing>
          <wp:inline distT="0" distB="0" distL="0" distR="0" wp14:anchorId="4B5D403E" wp14:editId="53766BC8">
            <wp:extent cx="4311327" cy="165820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320515" cy="1661737"/>
                    </a:xfrm>
                    <a:prstGeom prst="rect">
                      <a:avLst/>
                    </a:prstGeom>
                  </pic:spPr>
                </pic:pic>
              </a:graphicData>
            </a:graphic>
          </wp:inline>
        </w:drawing>
      </w:r>
    </w:p>
    <w:p w:rsidR="00306C78" w:rsidRPr="00BE19E5" w:rsidRDefault="00306C78" w:rsidP="00306C78">
      <w:pPr>
        <w:pStyle w:val="a7"/>
        <w:ind w:firstLine="360"/>
      </w:pPr>
      <w:r w:rsidRPr="00BE19E5">
        <w:rPr>
          <w:rFonts w:hint="eastAsia"/>
        </w:rPr>
        <w:t>其次</w:t>
      </w:r>
      <w:r w:rsidRPr="00BE19E5">
        <w:t>在目录下执行git bash</w:t>
      </w:r>
      <w:r w:rsidRPr="00BE19E5">
        <w:rPr>
          <w:rFonts w:hint="eastAsia"/>
        </w:rPr>
        <w:t>命令行</w:t>
      </w:r>
    </w:p>
    <w:p w:rsidR="00306C78" w:rsidRPr="00BE19E5" w:rsidRDefault="00306C78" w:rsidP="00306C78">
      <w:pPr>
        <w:pStyle w:val="a7"/>
        <w:ind w:firstLine="360"/>
      </w:pPr>
      <w:r w:rsidRPr="00BE19E5">
        <w:rPr>
          <w:noProof/>
        </w:rPr>
        <w:lastRenderedPageBreak/>
        <w:drawing>
          <wp:inline distT="0" distB="0" distL="0" distR="0" wp14:anchorId="510FDD7E" wp14:editId="68B0FEA7">
            <wp:extent cx="4264925" cy="33976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275856" cy="3406373"/>
                    </a:xfrm>
                    <a:prstGeom prst="rect">
                      <a:avLst/>
                    </a:prstGeom>
                  </pic:spPr>
                </pic:pic>
              </a:graphicData>
            </a:graphic>
          </wp:inline>
        </w:drawing>
      </w:r>
    </w:p>
    <w:p w:rsidR="00306C78" w:rsidRPr="00BE19E5" w:rsidRDefault="00306C78" w:rsidP="00306C78">
      <w:pPr>
        <w:pStyle w:val="a7"/>
        <w:ind w:firstLine="360"/>
      </w:pPr>
      <w:r w:rsidRPr="00BE19E5">
        <w:rPr>
          <w:rFonts w:hint="eastAsia"/>
        </w:rPr>
        <w:t>然后讲</w:t>
      </w:r>
      <w:r w:rsidRPr="00BE19E5">
        <w:t>当前目录转换为一个git</w:t>
      </w:r>
      <w:r w:rsidRPr="00BE19E5">
        <w:rPr>
          <w:rFonts w:hint="eastAsia"/>
        </w:rPr>
        <w:t>仓库</w:t>
      </w:r>
    </w:p>
    <w:p w:rsidR="00306C78" w:rsidRPr="00BE19E5" w:rsidRDefault="00306C78" w:rsidP="00306C78">
      <w:pPr>
        <w:ind w:firstLine="360"/>
      </w:pPr>
      <w:r>
        <w:tab/>
      </w:r>
      <w:r w:rsidRPr="00BE19E5">
        <w:rPr>
          <w:rFonts w:hint="eastAsia"/>
        </w:rPr>
        <w:t>命令：</w:t>
      </w:r>
      <w:r w:rsidRPr="00BE19E5">
        <w:rPr>
          <w:rFonts w:cs="Lucida Console"/>
        </w:rPr>
        <w:t>git init</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/e/secondExample/gitLibrary</w:t>
      </w:r>
      <w:r w:rsidRPr="00BE19E5">
        <w:rPr>
          <w:rFonts w:cs="Lucida Console"/>
          <w:color w:val="00BFBF"/>
        </w:rPr>
        <w:t xml:space="preserve"> (master)</w:t>
      </w:r>
    </w:p>
    <w:p w:rsidR="00306C78" w:rsidRPr="00BE19E5" w:rsidRDefault="00306C78" w:rsidP="00306C78">
      <w:pPr>
        <w:autoSpaceDE w:val="0"/>
        <w:autoSpaceDN w:val="0"/>
        <w:adjustRightInd w:val="0"/>
        <w:ind w:firstLine="360"/>
        <w:rPr>
          <w:rFonts w:cs="Lucida Console"/>
          <w:bCs/>
        </w:rPr>
      </w:pPr>
      <w:r w:rsidRPr="00BE19E5">
        <w:rPr>
          <w:rFonts w:cs="Lucida Console"/>
        </w:rPr>
        <w:t>$ git init</w:t>
      </w:r>
    </w:p>
    <w:p w:rsidR="00306C78" w:rsidRPr="00BE19E5" w:rsidRDefault="00306C78" w:rsidP="00306C78">
      <w:pPr>
        <w:autoSpaceDE w:val="0"/>
        <w:autoSpaceDN w:val="0"/>
        <w:adjustRightInd w:val="0"/>
        <w:ind w:firstLine="360"/>
        <w:rPr>
          <w:rFonts w:cs="Lucida Console"/>
          <w:bCs/>
        </w:rPr>
      </w:pPr>
      <w:r w:rsidRPr="00BE19E5">
        <w:rPr>
          <w:rFonts w:cs="Lucida Console"/>
        </w:rPr>
        <w:t>Initialized empty Git repository in E:/secondExample/gitLibrary/.git/</w:t>
      </w:r>
    </w:p>
    <w:p w:rsidR="00306C78" w:rsidRPr="00BE19E5" w:rsidRDefault="00306C78" w:rsidP="00306C78">
      <w:pPr>
        <w:pStyle w:val="a7"/>
        <w:ind w:firstLine="360"/>
      </w:pPr>
      <w:r w:rsidRPr="00BE19E5">
        <w:rPr>
          <w:noProof/>
        </w:rPr>
        <w:drawing>
          <wp:inline distT="0" distB="0" distL="0" distR="0" wp14:anchorId="35DA7E2E" wp14:editId="1A277412">
            <wp:extent cx="4202961" cy="2656073"/>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219274" cy="2666382"/>
                    </a:xfrm>
                    <a:prstGeom prst="rect">
                      <a:avLst/>
                    </a:prstGeom>
                  </pic:spPr>
                </pic:pic>
              </a:graphicData>
            </a:graphic>
          </wp:inline>
        </w:drawing>
      </w:r>
    </w:p>
    <w:p w:rsidR="00306C78" w:rsidRPr="00BE19E5" w:rsidRDefault="00306C78" w:rsidP="00306C78">
      <w:pPr>
        <w:pStyle w:val="a7"/>
        <w:ind w:firstLine="360"/>
      </w:pPr>
      <w:r w:rsidRPr="00BE19E5">
        <w:rPr>
          <w:rFonts w:hint="eastAsia"/>
        </w:rPr>
        <w:t>这里</w:t>
      </w:r>
      <w:r w:rsidRPr="00BE19E5">
        <w:t>会形成一个</w:t>
      </w:r>
      <w:r w:rsidRPr="00BE19E5">
        <w:rPr>
          <w:rFonts w:hint="eastAsia"/>
        </w:rPr>
        <w:t>空的仓库</w:t>
      </w:r>
      <w:r w:rsidRPr="00BE19E5">
        <w:t>，有一个隐性的</w:t>
      </w:r>
      <w:r w:rsidRPr="00BE19E5">
        <w:rPr>
          <w:rFonts w:hint="eastAsia"/>
        </w:rPr>
        <w:t>目录.git</w:t>
      </w:r>
      <w:r w:rsidRPr="00BE19E5">
        <w:t>,</w:t>
      </w:r>
      <w:r w:rsidRPr="00BE19E5">
        <w:rPr>
          <w:rFonts w:hint="eastAsia"/>
        </w:rPr>
        <w:t>大家</w:t>
      </w:r>
      <w:r w:rsidRPr="00BE19E5">
        <w:t>在看到之后，不要修改，会</w:t>
      </w:r>
      <w:r w:rsidRPr="00BE19E5">
        <w:rPr>
          <w:rFonts w:hint="eastAsia"/>
        </w:rPr>
        <w:t>破坏仓库</w:t>
      </w:r>
      <w:r w:rsidRPr="00BE19E5">
        <w:t>。</w:t>
      </w:r>
    </w:p>
    <w:p w:rsidR="00306C78" w:rsidRPr="00BE19E5" w:rsidRDefault="00306C78" w:rsidP="00306C78">
      <w:pPr>
        <w:pStyle w:val="a7"/>
        <w:ind w:firstLine="360"/>
      </w:pPr>
      <w:r w:rsidRPr="00BE19E5">
        <w:rPr>
          <w:rFonts w:hint="eastAsia"/>
        </w:rPr>
        <w:t>然后</w:t>
      </w:r>
      <w:r w:rsidRPr="00BE19E5">
        <w:t>，添加内容到git库当中</w:t>
      </w:r>
    </w:p>
    <w:p w:rsidR="00306C78" w:rsidRPr="00BE19E5" w:rsidRDefault="00306C78" w:rsidP="00306C78">
      <w:pPr>
        <w:pStyle w:val="a7"/>
        <w:ind w:firstLine="360"/>
        <w:rPr>
          <w:rFonts w:cs="Lucida Console"/>
          <w:bCs/>
        </w:rPr>
      </w:pPr>
      <w:r w:rsidRPr="00BE19E5">
        <w:rPr>
          <w:rFonts w:hint="eastAsia"/>
        </w:rPr>
        <w:t>命令</w:t>
      </w:r>
      <w:r w:rsidRPr="00BE19E5">
        <w:t>：</w:t>
      </w:r>
      <w:r w:rsidRPr="00BE19E5">
        <w:rPr>
          <w:rFonts w:cs="Lucida Console"/>
        </w:rPr>
        <w:t>git add .</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/e/secondExample/gitLibrary</w:t>
      </w:r>
      <w:r w:rsidRPr="00BE19E5">
        <w:rPr>
          <w:rFonts w:cs="Lucida Console"/>
          <w:color w:val="00BFBF"/>
        </w:rPr>
        <w:t xml:space="preserve"> (master)</w:t>
      </w:r>
    </w:p>
    <w:p w:rsidR="00306C78" w:rsidRPr="00BE19E5" w:rsidRDefault="00306C78" w:rsidP="00306C78">
      <w:pPr>
        <w:autoSpaceDE w:val="0"/>
        <w:autoSpaceDN w:val="0"/>
        <w:adjustRightInd w:val="0"/>
        <w:ind w:firstLine="360"/>
        <w:rPr>
          <w:rFonts w:cs="Lucida Console"/>
          <w:bCs/>
        </w:rPr>
      </w:pPr>
      <w:r w:rsidRPr="00BE19E5">
        <w:rPr>
          <w:rFonts w:cs="Lucida Console"/>
        </w:rPr>
        <w:t>$ git add .</w:t>
      </w:r>
    </w:p>
    <w:p w:rsidR="00306C78" w:rsidRPr="00BE19E5" w:rsidRDefault="00306C78" w:rsidP="00306C78">
      <w:pPr>
        <w:autoSpaceDE w:val="0"/>
        <w:autoSpaceDN w:val="0"/>
        <w:adjustRightInd w:val="0"/>
        <w:ind w:firstLine="360"/>
        <w:rPr>
          <w:rFonts w:cs="Lucida Console"/>
          <w:bCs/>
        </w:rPr>
      </w:pPr>
      <w:r w:rsidRPr="00BE19E5">
        <w:rPr>
          <w:rFonts w:cs="Lucida Console"/>
        </w:rPr>
        <w:t>warning: LF will be replaced by CRLF in OurBlog/.idea/OurBlog.iml.</w:t>
      </w:r>
    </w:p>
    <w:p w:rsidR="00306C78" w:rsidRPr="00BE19E5" w:rsidRDefault="00306C78" w:rsidP="00306C78">
      <w:pPr>
        <w:autoSpaceDE w:val="0"/>
        <w:autoSpaceDN w:val="0"/>
        <w:adjustRightInd w:val="0"/>
        <w:ind w:firstLine="360"/>
        <w:rPr>
          <w:rFonts w:cs="Lucida Console"/>
          <w:bCs/>
        </w:rPr>
      </w:pPr>
      <w:r w:rsidRPr="00BE19E5">
        <w:rPr>
          <w:rFonts w:cs="Lucida Console"/>
        </w:rPr>
        <w:t>The file will have its original line endings in your working directory</w:t>
      </w:r>
    </w:p>
    <w:p w:rsidR="00306C78" w:rsidRPr="00BE19E5" w:rsidRDefault="00306C78" w:rsidP="00306C78">
      <w:pPr>
        <w:autoSpaceDE w:val="0"/>
        <w:autoSpaceDN w:val="0"/>
        <w:adjustRightInd w:val="0"/>
        <w:ind w:firstLine="360"/>
        <w:rPr>
          <w:rFonts w:cs="Lucida Console"/>
          <w:bCs/>
        </w:rPr>
      </w:pPr>
      <w:r w:rsidRPr="00BE19E5">
        <w:rPr>
          <w:rFonts w:cs="Lucida Console"/>
        </w:rPr>
        <w:lastRenderedPageBreak/>
        <w:t>warning: LF will be replaced by CRLF in OurBlog/.idea/misc.xml.</w:t>
      </w:r>
    </w:p>
    <w:p w:rsidR="00306C78" w:rsidRPr="00BE19E5" w:rsidRDefault="00306C78" w:rsidP="00306C78">
      <w:pPr>
        <w:autoSpaceDE w:val="0"/>
        <w:autoSpaceDN w:val="0"/>
        <w:adjustRightInd w:val="0"/>
        <w:ind w:firstLine="360"/>
        <w:rPr>
          <w:rFonts w:cs="Lucida Console"/>
          <w:bCs/>
        </w:rPr>
      </w:pPr>
      <w:r w:rsidRPr="00BE19E5">
        <w:rPr>
          <w:rFonts w:cs="Lucida Console"/>
        </w:rPr>
        <w:t>………</w:t>
      </w:r>
    </w:p>
    <w:p w:rsidR="00306C78" w:rsidRPr="00BE19E5" w:rsidRDefault="00306C78" w:rsidP="00306C78">
      <w:pPr>
        <w:autoSpaceDE w:val="0"/>
        <w:autoSpaceDN w:val="0"/>
        <w:adjustRightInd w:val="0"/>
        <w:ind w:firstLine="360"/>
        <w:rPr>
          <w:rFonts w:cs="Lucida Console"/>
          <w:bCs/>
        </w:rPr>
      </w:pPr>
      <w:r w:rsidRPr="00BE19E5">
        <w:rPr>
          <w:rFonts w:cs="Lucida Console"/>
        </w:rPr>
        <w:t>The file will have its original line endings in your working directory</w:t>
      </w:r>
    </w:p>
    <w:p w:rsidR="00306C78" w:rsidRPr="00BE19E5" w:rsidRDefault="00306C78" w:rsidP="00306C78">
      <w:pPr>
        <w:pStyle w:val="a7"/>
        <w:ind w:firstLine="360"/>
      </w:pPr>
      <w:r w:rsidRPr="00BE19E5">
        <w:rPr>
          <w:rFonts w:hint="eastAsia"/>
        </w:rPr>
        <w:t>注</w:t>
      </w:r>
      <w:r w:rsidRPr="00BE19E5">
        <w:t>：这里出现一个</w:t>
      </w:r>
      <w:r w:rsidRPr="00BE19E5">
        <w:rPr>
          <w:rFonts w:hint="eastAsia"/>
        </w:rPr>
        <w:t xml:space="preserve"> </w:t>
      </w:r>
      <w:r w:rsidRPr="00BE19E5">
        <w:rPr>
          <w:rFonts w:cs="Lucida Console"/>
        </w:rPr>
        <w:t>warning: LF will be replaced by CRLF in,</w:t>
      </w:r>
      <w:r w:rsidRPr="00BE19E5">
        <w:rPr>
          <w:rFonts w:hint="eastAsia"/>
        </w:rPr>
        <w:t>这个</w:t>
      </w:r>
      <w:r w:rsidRPr="00BE19E5">
        <w:t>错误无关大局，</w:t>
      </w:r>
      <w:r w:rsidRPr="00BE19E5">
        <w:rPr>
          <w:rFonts w:hint="eastAsia"/>
        </w:rPr>
        <w:t>可以</w:t>
      </w:r>
      <w:r w:rsidRPr="00BE19E5">
        <w:t>用</w:t>
      </w:r>
      <w:r w:rsidRPr="00BE19E5">
        <w:rPr>
          <w:rFonts w:hint="eastAsia"/>
        </w:rPr>
        <w:t>git config core.autocrlf false命令</w:t>
      </w:r>
      <w:r w:rsidRPr="00BE19E5">
        <w:t>关闭</w:t>
      </w:r>
    </w:p>
    <w:p w:rsidR="00306C78" w:rsidRPr="00BE19E5" w:rsidRDefault="00306C78" w:rsidP="00306C78">
      <w:pPr>
        <w:pStyle w:val="a7"/>
        <w:ind w:firstLine="360"/>
      </w:pPr>
      <w:r w:rsidRPr="00BE19E5">
        <w:rPr>
          <w:noProof/>
        </w:rPr>
        <w:drawing>
          <wp:inline distT="0" distB="0" distL="0" distR="0" wp14:anchorId="768F26A3" wp14:editId="6CCA4468">
            <wp:extent cx="4387755" cy="277285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392638" cy="2775939"/>
                    </a:xfrm>
                    <a:prstGeom prst="rect">
                      <a:avLst/>
                    </a:prstGeom>
                  </pic:spPr>
                </pic:pic>
              </a:graphicData>
            </a:graphic>
          </wp:inline>
        </w:drawing>
      </w:r>
    </w:p>
    <w:p w:rsidR="00306C78" w:rsidRPr="00BE19E5" w:rsidRDefault="00306C78" w:rsidP="00306C78">
      <w:pPr>
        <w:pStyle w:val="a7"/>
        <w:ind w:firstLine="360"/>
      </w:pPr>
      <w:r w:rsidRPr="00BE19E5">
        <w:rPr>
          <w:rFonts w:hint="eastAsia"/>
        </w:rPr>
        <w:t>添加</w:t>
      </w:r>
      <w:r w:rsidRPr="00BE19E5">
        <w:t>完成之后，我们就可以</w:t>
      </w:r>
      <w:r w:rsidRPr="00BE19E5">
        <w:rPr>
          <w:rFonts w:hint="eastAsia"/>
        </w:rPr>
        <w:t>将</w:t>
      </w:r>
      <w:r w:rsidRPr="00BE19E5">
        <w:t>文件上传到我们的github上来</w:t>
      </w:r>
      <w:r w:rsidRPr="00BE19E5">
        <w:rPr>
          <w:rFonts w:hint="eastAsia"/>
        </w:rPr>
        <w:t>了</w:t>
      </w:r>
      <w:r w:rsidRPr="00BE19E5">
        <w:t>。</w:t>
      </w:r>
    </w:p>
    <w:p w:rsidR="00306C78" w:rsidRPr="00C718BD" w:rsidRDefault="00306C78" w:rsidP="00306C78">
      <w:pPr>
        <w:autoSpaceDE w:val="0"/>
        <w:autoSpaceDN w:val="0"/>
        <w:adjustRightInd w:val="0"/>
        <w:ind w:firstLine="360"/>
        <w:rPr>
          <w:rFonts w:cs="Lucida Console"/>
          <w:bCs/>
          <w:color w:val="FF0000"/>
        </w:rPr>
      </w:pPr>
      <w:r w:rsidRPr="00BE19E5">
        <w:rPr>
          <w:rFonts w:hint="eastAsia"/>
        </w:rPr>
        <w:t xml:space="preserve">命令 </w:t>
      </w:r>
      <w:r w:rsidRPr="00BE19E5">
        <w:rPr>
          <w:rFonts w:cs="Lucida Console"/>
        </w:rPr>
        <w:t xml:space="preserve">git commit -m "Django学习案例博客" </w:t>
      </w:r>
      <w:r>
        <w:rPr>
          <w:rFonts w:cs="Lucida Console" w:hint="eastAsia"/>
        </w:rPr>
        <w:tab/>
      </w:r>
      <w:r>
        <w:rPr>
          <w:rFonts w:cs="Lucida Console" w:hint="eastAsia"/>
        </w:rPr>
        <w:tab/>
      </w:r>
      <w:r w:rsidRPr="00C718BD">
        <w:rPr>
          <w:rFonts w:cs="Lucida Console"/>
          <w:color w:val="FF0000"/>
        </w:rPr>
        <w:t>#</w:t>
      </w:r>
      <w:r w:rsidRPr="00C718BD">
        <w:rPr>
          <w:rFonts w:cs="Lucida Console" w:hint="eastAsia"/>
          <w:color w:val="FF0000"/>
        </w:rPr>
        <w:t>引号</w:t>
      </w:r>
      <w:r w:rsidRPr="00C718BD">
        <w:rPr>
          <w:rFonts w:cs="Lucida Console"/>
          <w:color w:val="FF0000"/>
        </w:rPr>
        <w:t>里面的是描述</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/e/secondExample/gitLibrary</w:t>
      </w:r>
      <w:r w:rsidRPr="00BE19E5">
        <w:rPr>
          <w:rFonts w:cs="Lucida Console"/>
          <w:color w:val="00BFBF"/>
        </w:rPr>
        <w:t xml:space="preserve"> (master)</w:t>
      </w:r>
    </w:p>
    <w:p w:rsidR="00306C78" w:rsidRPr="00BE19E5" w:rsidRDefault="00306C78" w:rsidP="00306C78">
      <w:pPr>
        <w:autoSpaceDE w:val="0"/>
        <w:autoSpaceDN w:val="0"/>
        <w:adjustRightInd w:val="0"/>
        <w:ind w:firstLine="360"/>
        <w:rPr>
          <w:rFonts w:cs="Lucida Console"/>
          <w:bCs/>
        </w:rPr>
      </w:pPr>
      <w:r w:rsidRPr="00BE19E5">
        <w:rPr>
          <w:rFonts w:cs="Lucida Console"/>
        </w:rPr>
        <w:t>$ git commit -m "Django学习案例博客"</w:t>
      </w:r>
    </w:p>
    <w:p w:rsidR="00306C78" w:rsidRPr="00BE19E5" w:rsidRDefault="00306C78" w:rsidP="00306C78">
      <w:pPr>
        <w:autoSpaceDE w:val="0"/>
        <w:autoSpaceDN w:val="0"/>
        <w:adjustRightInd w:val="0"/>
        <w:ind w:firstLine="360"/>
        <w:rPr>
          <w:rFonts w:cs="Lucida Console"/>
          <w:bCs/>
        </w:rPr>
      </w:pPr>
      <w:r w:rsidRPr="00BE19E5">
        <w:rPr>
          <w:rFonts w:cs="Lucida Console"/>
        </w:rPr>
        <w:t>[master (root-commit) eff3d3f] Django学习案例博客</w:t>
      </w:r>
    </w:p>
    <w:p w:rsidR="00306C78" w:rsidRPr="00BE19E5" w:rsidRDefault="00306C78" w:rsidP="00306C78">
      <w:pPr>
        <w:autoSpaceDE w:val="0"/>
        <w:autoSpaceDN w:val="0"/>
        <w:adjustRightInd w:val="0"/>
        <w:ind w:firstLine="360"/>
        <w:rPr>
          <w:rFonts w:cs="Lucida Console"/>
          <w:bCs/>
        </w:rPr>
      </w:pPr>
      <w:r w:rsidRPr="00BE19E5">
        <w:rPr>
          <w:rFonts w:cs="Lucida Console"/>
        </w:rPr>
        <w:t xml:space="preserve"> 1330 files changed, 44038 insertions(+)</w:t>
      </w:r>
    </w:p>
    <w:p w:rsidR="00306C78" w:rsidRPr="00BE19E5" w:rsidRDefault="00306C78" w:rsidP="00306C78">
      <w:pPr>
        <w:autoSpaceDE w:val="0"/>
        <w:autoSpaceDN w:val="0"/>
        <w:adjustRightInd w:val="0"/>
        <w:ind w:firstLine="360"/>
        <w:rPr>
          <w:rFonts w:cs="Lucida Console"/>
          <w:bCs/>
        </w:rPr>
      </w:pPr>
      <w:r w:rsidRPr="00BE19E5">
        <w:rPr>
          <w:rFonts w:cs="Lucida Console"/>
        </w:rPr>
        <w:t xml:space="preserve"> </w:t>
      </w:r>
      <w:r w:rsidRPr="00BE19E5">
        <w:rPr>
          <w:rFonts w:cs="Lucida Console"/>
        </w:rPr>
        <w:t>………</w:t>
      </w:r>
    </w:p>
    <w:p w:rsidR="00306C78" w:rsidRPr="00BE19E5" w:rsidRDefault="00306C78" w:rsidP="00306C78">
      <w:pPr>
        <w:autoSpaceDE w:val="0"/>
        <w:autoSpaceDN w:val="0"/>
        <w:adjustRightInd w:val="0"/>
        <w:ind w:firstLine="360"/>
        <w:rPr>
          <w:rFonts w:cs="Lucida Console"/>
          <w:bCs/>
        </w:rPr>
      </w:pPr>
      <w:r w:rsidRPr="00BE19E5">
        <w:rPr>
          <w:rFonts w:cs="Lucida Console"/>
        </w:rPr>
        <w:t>create mode 100644 OurBlog/template/myBlog.html</w:t>
      </w:r>
    </w:p>
    <w:p w:rsidR="00306C78" w:rsidRPr="00BE19E5" w:rsidRDefault="00306C78" w:rsidP="00306C78">
      <w:pPr>
        <w:autoSpaceDE w:val="0"/>
        <w:autoSpaceDN w:val="0"/>
        <w:adjustRightInd w:val="0"/>
        <w:ind w:firstLine="360"/>
        <w:rPr>
          <w:rFonts w:cs="Lucida Console"/>
          <w:bCs/>
        </w:rPr>
      </w:pPr>
      <w:r w:rsidRPr="00BE19E5">
        <w:rPr>
          <w:rFonts w:cs="Lucida Console"/>
        </w:rPr>
        <w:t xml:space="preserve"> create mode 100644 OurBlog/template/myPicture.html</w:t>
      </w:r>
    </w:p>
    <w:p w:rsidR="00306C78" w:rsidRPr="00BE19E5" w:rsidRDefault="00306C78" w:rsidP="00306C78">
      <w:pPr>
        <w:autoSpaceDE w:val="0"/>
        <w:autoSpaceDN w:val="0"/>
        <w:adjustRightInd w:val="0"/>
        <w:ind w:firstLine="360"/>
        <w:rPr>
          <w:rFonts w:cs="Lucida Console"/>
          <w:bCs/>
        </w:rPr>
      </w:pPr>
    </w:p>
    <w:p w:rsidR="00306C78" w:rsidRPr="00BE19E5" w:rsidRDefault="00306C78" w:rsidP="00306C78">
      <w:pPr>
        <w:pStyle w:val="a7"/>
        <w:ind w:firstLine="360"/>
      </w:pPr>
      <w:r w:rsidRPr="00BE19E5">
        <w:rPr>
          <w:noProof/>
        </w:rPr>
        <w:drawing>
          <wp:inline distT="0" distB="0" distL="0" distR="0" wp14:anchorId="08AD2772" wp14:editId="75CEEEF1">
            <wp:extent cx="4387205" cy="280578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406174" cy="2817914"/>
                    </a:xfrm>
                    <a:prstGeom prst="rect">
                      <a:avLst/>
                    </a:prstGeom>
                  </pic:spPr>
                </pic:pic>
              </a:graphicData>
            </a:graphic>
          </wp:inline>
        </w:drawing>
      </w:r>
    </w:p>
    <w:p w:rsidR="00306C78" w:rsidRDefault="00306C78" w:rsidP="00306C78">
      <w:pPr>
        <w:pStyle w:val="3"/>
      </w:pPr>
      <w:r>
        <w:rPr>
          <w:rFonts w:hint="eastAsia"/>
        </w:rPr>
        <w:lastRenderedPageBreak/>
        <w:t>20.4.2  github配置</w:t>
      </w:r>
    </w:p>
    <w:p w:rsidR="00306C78" w:rsidRPr="00BE19E5" w:rsidRDefault="00306C78" w:rsidP="00306C78">
      <w:pPr>
        <w:pStyle w:val="a7"/>
        <w:ind w:firstLine="360"/>
      </w:pPr>
      <w:r w:rsidRPr="00BE19E5">
        <w:rPr>
          <w:rFonts w:hint="eastAsia"/>
        </w:rPr>
        <w:t>注意</w:t>
      </w:r>
      <w:r w:rsidRPr="00BE19E5">
        <w:t>这个时候的代码还没有到我们的github</w:t>
      </w:r>
      <w:r w:rsidRPr="00BE19E5">
        <w:rPr>
          <w:rFonts w:hint="eastAsia"/>
        </w:rPr>
        <w:t>上面</w:t>
      </w:r>
      <w:r w:rsidRPr="00BE19E5">
        <w:t>，我们还需要下面</w:t>
      </w:r>
      <w:r w:rsidRPr="00BE19E5">
        <w:rPr>
          <w:rFonts w:hint="eastAsia"/>
        </w:rPr>
        <w:t>几步</w:t>
      </w:r>
    </w:p>
    <w:p w:rsidR="00306C78" w:rsidRPr="00BE19E5" w:rsidRDefault="00306C78" w:rsidP="00306C78">
      <w:pPr>
        <w:pStyle w:val="a7"/>
        <w:ind w:firstLine="360"/>
      </w:pPr>
      <w:r w:rsidRPr="00BE19E5">
        <w:t>1</w:t>
      </w:r>
      <w:r w:rsidRPr="00BE19E5">
        <w:rPr>
          <w:rFonts w:hint="eastAsia"/>
        </w:rPr>
        <w:t>、到github 创建仓库复制仓库地址</w:t>
      </w:r>
    </w:p>
    <w:p w:rsidR="00306C78" w:rsidRPr="00BE19E5" w:rsidRDefault="00306C78" w:rsidP="00306C78">
      <w:pPr>
        <w:pStyle w:val="a7"/>
        <w:ind w:firstLine="360"/>
      </w:pPr>
      <w:r w:rsidRPr="00BE19E5">
        <w:rPr>
          <w:noProof/>
        </w:rPr>
        <w:drawing>
          <wp:inline distT="0" distB="0" distL="0" distR="0" wp14:anchorId="67A9EF41" wp14:editId="7D4C8F50">
            <wp:extent cx="4434973" cy="1921145"/>
            <wp:effectExtent l="0" t="0" r="381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446829" cy="1926281"/>
                    </a:xfrm>
                    <a:prstGeom prst="rect">
                      <a:avLst/>
                    </a:prstGeom>
                  </pic:spPr>
                </pic:pic>
              </a:graphicData>
            </a:graphic>
          </wp:inline>
        </w:drawing>
      </w:r>
    </w:p>
    <w:p w:rsidR="00306C78" w:rsidRPr="00BE19E5" w:rsidRDefault="00306C78" w:rsidP="00306C78">
      <w:pPr>
        <w:pStyle w:val="a7"/>
        <w:ind w:firstLine="360"/>
      </w:pPr>
      <w:r w:rsidRPr="00BE19E5">
        <w:rPr>
          <w:noProof/>
        </w:rPr>
        <w:drawing>
          <wp:inline distT="0" distB="0" distL="0" distR="0" wp14:anchorId="414B4829" wp14:editId="001C13B5">
            <wp:extent cx="4384078" cy="339599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392532" cy="3402547"/>
                    </a:xfrm>
                    <a:prstGeom prst="rect">
                      <a:avLst/>
                    </a:prstGeom>
                  </pic:spPr>
                </pic:pic>
              </a:graphicData>
            </a:graphic>
          </wp:inline>
        </w:drawing>
      </w:r>
    </w:p>
    <w:p w:rsidR="00306C78" w:rsidRPr="00BE19E5" w:rsidRDefault="00306C78" w:rsidP="00306C78">
      <w:pPr>
        <w:pStyle w:val="a7"/>
        <w:ind w:firstLine="360"/>
      </w:pPr>
      <w:r w:rsidRPr="00BE19E5">
        <w:t xml:space="preserve">  </w:t>
      </w:r>
      <w:r w:rsidRPr="00BE19E5">
        <w:rPr>
          <w:rFonts w:hint="eastAsia"/>
        </w:rPr>
        <w:t>得到</w:t>
      </w:r>
      <w:r w:rsidRPr="00BE19E5">
        <w:t>仓库的地址</w:t>
      </w:r>
      <w:r w:rsidRPr="00BE19E5">
        <w:rPr>
          <w:rFonts w:hint="eastAsia"/>
        </w:rPr>
        <w:t>，</w:t>
      </w:r>
      <w:r w:rsidRPr="00BE19E5">
        <w:t>下面也有基础的命令提示</w:t>
      </w:r>
    </w:p>
    <w:p w:rsidR="00306C78" w:rsidRPr="00BE19E5" w:rsidRDefault="00306C78" w:rsidP="00306C78">
      <w:pPr>
        <w:pStyle w:val="a7"/>
        <w:ind w:firstLine="360"/>
        <w:rPr>
          <w:noProof/>
        </w:rPr>
      </w:pPr>
      <w:r w:rsidRPr="00BE19E5">
        <w:t xml:space="preserve">      </w:t>
      </w:r>
      <w:r w:rsidRPr="00BE19E5">
        <w:rPr>
          <w:noProof/>
        </w:rPr>
        <w:t xml:space="preserve"> </w:t>
      </w:r>
      <w:r w:rsidRPr="00BE19E5">
        <w:rPr>
          <w:noProof/>
        </w:rPr>
        <w:drawing>
          <wp:inline distT="0" distB="0" distL="0" distR="0" wp14:anchorId="4C395828" wp14:editId="4EF7C9A0">
            <wp:extent cx="3792374" cy="204138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16140" cy="2054173"/>
                    </a:xfrm>
                    <a:prstGeom prst="rect">
                      <a:avLst/>
                    </a:prstGeom>
                  </pic:spPr>
                </pic:pic>
              </a:graphicData>
            </a:graphic>
          </wp:inline>
        </w:drawing>
      </w:r>
    </w:p>
    <w:p w:rsidR="00306C78" w:rsidRPr="00BE19E5" w:rsidRDefault="00306C78" w:rsidP="00306C78">
      <w:pPr>
        <w:pStyle w:val="a7"/>
        <w:ind w:firstLine="360"/>
      </w:pPr>
      <w:r>
        <w:rPr>
          <w:noProof/>
        </w:rPr>
        <w:tab/>
      </w:r>
      <w:r w:rsidRPr="00BE19E5">
        <w:rPr>
          <w:rFonts w:hint="eastAsia"/>
        </w:rPr>
        <w:t>关联</w:t>
      </w:r>
      <w:r w:rsidRPr="00BE19E5">
        <w:t>远程仓库</w:t>
      </w:r>
    </w:p>
    <w:p w:rsidR="00306C78" w:rsidRPr="00D934B9" w:rsidRDefault="00306C78" w:rsidP="00306C78">
      <w:pPr>
        <w:autoSpaceDE w:val="0"/>
        <w:autoSpaceDN w:val="0"/>
        <w:adjustRightInd w:val="0"/>
        <w:ind w:firstLineChars="211" w:firstLine="380"/>
        <w:rPr>
          <w:rFonts w:cs="Lucida Console"/>
          <w:bCs/>
          <w:color w:val="FF0000"/>
        </w:rPr>
      </w:pPr>
      <w:r w:rsidRPr="00D934B9">
        <w:rPr>
          <w:rFonts w:hint="eastAsia"/>
          <w:color w:val="FF0000"/>
        </w:rPr>
        <w:lastRenderedPageBreak/>
        <w:t>命令：</w:t>
      </w:r>
      <w:r w:rsidRPr="00D934B9">
        <w:rPr>
          <w:rFonts w:cs="Lucida Console"/>
          <w:color w:val="FF0000"/>
        </w:rPr>
        <w:t>git remote add origin https://github.com/bianjhpython/OurBlog.git</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/e/secondExample/gitLibrary</w:t>
      </w:r>
      <w:r w:rsidRPr="00BE19E5">
        <w:rPr>
          <w:rFonts w:cs="Lucida Console"/>
          <w:color w:val="00BFBF"/>
        </w:rPr>
        <w:t xml:space="preserve"> (master)</w:t>
      </w:r>
    </w:p>
    <w:p w:rsidR="00306C78" w:rsidRPr="00BE19E5" w:rsidRDefault="00306C78" w:rsidP="00306C78">
      <w:pPr>
        <w:autoSpaceDE w:val="0"/>
        <w:autoSpaceDN w:val="0"/>
        <w:adjustRightInd w:val="0"/>
        <w:ind w:firstLine="360"/>
        <w:rPr>
          <w:rFonts w:cs="Lucida Console"/>
          <w:bCs/>
        </w:rPr>
      </w:pPr>
      <w:r w:rsidRPr="00BE19E5">
        <w:rPr>
          <w:rFonts w:cs="Lucida Console"/>
        </w:rPr>
        <w:t>$ git remote add origin https://github.com/bianjhpython/OurBlog.git</w:t>
      </w:r>
    </w:p>
    <w:p w:rsidR="00306C78" w:rsidRPr="00BE19E5" w:rsidRDefault="00306C78" w:rsidP="00306C78">
      <w:pPr>
        <w:ind w:firstLine="360"/>
      </w:pPr>
      <w:r w:rsidRPr="00BE19E5">
        <w:t xml:space="preserve"> </w:t>
      </w:r>
      <w:r w:rsidRPr="00BE19E5">
        <w:rPr>
          <w:noProof/>
        </w:rPr>
        <w:drawing>
          <wp:inline distT="0" distB="0" distL="0" distR="0" wp14:anchorId="5BB41FC6" wp14:editId="2833D476">
            <wp:extent cx="4560636" cy="146713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606601" cy="1481922"/>
                    </a:xfrm>
                    <a:prstGeom prst="rect">
                      <a:avLst/>
                    </a:prstGeom>
                  </pic:spPr>
                </pic:pic>
              </a:graphicData>
            </a:graphic>
          </wp:inline>
        </w:drawing>
      </w:r>
    </w:p>
    <w:p w:rsidR="00306C78" w:rsidRPr="00BE19E5" w:rsidRDefault="00306C78" w:rsidP="00306C78">
      <w:pPr>
        <w:ind w:firstLine="360"/>
      </w:pPr>
      <w:r w:rsidRPr="00BE19E5">
        <w:rPr>
          <w:rFonts w:hint="eastAsia"/>
        </w:rPr>
        <w:t>然后</w:t>
      </w:r>
      <w:r w:rsidRPr="00BE19E5">
        <w:t>上传代码</w:t>
      </w:r>
    </w:p>
    <w:p w:rsidR="00306C78" w:rsidRPr="00BE19E5" w:rsidRDefault="00306C78" w:rsidP="00306C78">
      <w:pPr>
        <w:autoSpaceDE w:val="0"/>
        <w:autoSpaceDN w:val="0"/>
        <w:adjustRightInd w:val="0"/>
        <w:ind w:firstLine="360"/>
        <w:rPr>
          <w:rFonts w:cs="Lucida Console"/>
          <w:bCs/>
        </w:rPr>
      </w:pPr>
      <w:r w:rsidRPr="00BE19E5">
        <w:rPr>
          <w:rFonts w:hint="eastAsia"/>
        </w:rPr>
        <w:t>命令</w:t>
      </w:r>
      <w:r w:rsidRPr="00BE19E5">
        <w:t>：</w:t>
      </w:r>
      <w:r w:rsidRPr="00BE19E5">
        <w:rPr>
          <w:rFonts w:cs="Lucida Console"/>
        </w:rPr>
        <w:t>git push -u origin master</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/e/secondExample/gitLibrary</w:t>
      </w:r>
      <w:r w:rsidRPr="00BE19E5">
        <w:rPr>
          <w:rFonts w:cs="Lucida Console"/>
          <w:color w:val="00BFBF"/>
        </w:rPr>
        <w:t xml:space="preserve"> (master)</w:t>
      </w:r>
    </w:p>
    <w:p w:rsidR="00306C78" w:rsidRPr="00BE19E5" w:rsidRDefault="00306C78" w:rsidP="00306C78">
      <w:pPr>
        <w:autoSpaceDE w:val="0"/>
        <w:autoSpaceDN w:val="0"/>
        <w:adjustRightInd w:val="0"/>
        <w:ind w:firstLine="360"/>
        <w:rPr>
          <w:rFonts w:cs="Lucida Console"/>
          <w:bCs/>
        </w:rPr>
      </w:pPr>
      <w:r w:rsidRPr="00BE19E5">
        <w:rPr>
          <w:rFonts w:cs="Lucida Console"/>
        </w:rPr>
        <w:t>$ git push -u origin master</w:t>
      </w:r>
    </w:p>
    <w:p w:rsidR="00306C78" w:rsidRPr="00BE19E5" w:rsidRDefault="00306C78" w:rsidP="00306C78">
      <w:pPr>
        <w:autoSpaceDE w:val="0"/>
        <w:autoSpaceDN w:val="0"/>
        <w:adjustRightInd w:val="0"/>
        <w:ind w:firstLine="360"/>
        <w:rPr>
          <w:rFonts w:cs="Lucida Console"/>
          <w:bCs/>
        </w:rPr>
      </w:pPr>
      <w:r w:rsidRPr="00BE19E5">
        <w:rPr>
          <w:rFonts w:cs="Lucida Console"/>
        </w:rPr>
        <w:t>Enumerating objects: 1475, done.</w:t>
      </w:r>
    </w:p>
    <w:p w:rsidR="00306C78" w:rsidRPr="00BE19E5" w:rsidRDefault="00306C78" w:rsidP="00306C78">
      <w:pPr>
        <w:autoSpaceDE w:val="0"/>
        <w:autoSpaceDN w:val="0"/>
        <w:adjustRightInd w:val="0"/>
        <w:ind w:firstLine="360"/>
        <w:rPr>
          <w:rFonts w:cs="Lucida Console"/>
          <w:bCs/>
        </w:rPr>
      </w:pPr>
      <w:r w:rsidRPr="00BE19E5">
        <w:rPr>
          <w:rFonts w:cs="Lucida Console"/>
        </w:rPr>
        <w:t>Counting objects: 100% (1475/1475), done.</w:t>
      </w:r>
    </w:p>
    <w:p w:rsidR="00306C78" w:rsidRPr="00BE19E5" w:rsidRDefault="00306C78" w:rsidP="00306C78">
      <w:pPr>
        <w:autoSpaceDE w:val="0"/>
        <w:autoSpaceDN w:val="0"/>
        <w:adjustRightInd w:val="0"/>
        <w:ind w:firstLine="360"/>
        <w:rPr>
          <w:rFonts w:cs="Lucida Console"/>
          <w:bCs/>
        </w:rPr>
      </w:pPr>
      <w:r w:rsidRPr="00BE19E5">
        <w:rPr>
          <w:rFonts w:cs="Lucida Console"/>
        </w:rPr>
        <w:t>Delta compression using up to 8 threads</w:t>
      </w:r>
    </w:p>
    <w:p w:rsidR="00306C78" w:rsidRPr="00BE19E5" w:rsidRDefault="00306C78" w:rsidP="00306C78">
      <w:pPr>
        <w:autoSpaceDE w:val="0"/>
        <w:autoSpaceDN w:val="0"/>
        <w:adjustRightInd w:val="0"/>
        <w:ind w:firstLine="360"/>
        <w:rPr>
          <w:rFonts w:cs="Lucida Console"/>
          <w:bCs/>
        </w:rPr>
      </w:pPr>
      <w:r w:rsidRPr="00BE19E5">
        <w:rPr>
          <w:rFonts w:cs="Lucida Console"/>
        </w:rPr>
        <w:t>Compressing objects: 100% (1392/1392), done.</w:t>
      </w:r>
    </w:p>
    <w:p w:rsidR="00306C78" w:rsidRPr="00BE19E5" w:rsidRDefault="00306C78" w:rsidP="00306C78">
      <w:pPr>
        <w:autoSpaceDE w:val="0"/>
        <w:autoSpaceDN w:val="0"/>
        <w:adjustRightInd w:val="0"/>
        <w:ind w:firstLine="360"/>
        <w:rPr>
          <w:rFonts w:cs="Lucida Console"/>
          <w:bCs/>
        </w:rPr>
      </w:pPr>
      <w:r w:rsidRPr="00BE19E5">
        <w:rPr>
          <w:rFonts w:cs="Lucida Console"/>
        </w:rPr>
        <w:t>Writing objects: 100% (1475/1475), 10.65 MiB | 2.05 MiB/s, done.</w:t>
      </w:r>
    </w:p>
    <w:p w:rsidR="00306C78" w:rsidRPr="00BE19E5" w:rsidRDefault="00306C78" w:rsidP="00306C78">
      <w:pPr>
        <w:autoSpaceDE w:val="0"/>
        <w:autoSpaceDN w:val="0"/>
        <w:adjustRightInd w:val="0"/>
        <w:ind w:firstLine="360"/>
        <w:rPr>
          <w:rFonts w:cs="Lucida Console"/>
          <w:bCs/>
        </w:rPr>
      </w:pPr>
      <w:r w:rsidRPr="00BE19E5">
        <w:rPr>
          <w:rFonts w:cs="Lucida Console"/>
        </w:rPr>
        <w:t>Total 1475 (delta 141), reused 0 (delta 0)</w:t>
      </w:r>
    </w:p>
    <w:p w:rsidR="00306C78" w:rsidRPr="00BE19E5" w:rsidRDefault="00306C78" w:rsidP="00306C78">
      <w:pPr>
        <w:autoSpaceDE w:val="0"/>
        <w:autoSpaceDN w:val="0"/>
        <w:adjustRightInd w:val="0"/>
        <w:ind w:firstLine="360"/>
        <w:rPr>
          <w:rFonts w:cs="Lucida Console"/>
          <w:bCs/>
        </w:rPr>
      </w:pPr>
      <w:r w:rsidRPr="00BE19E5">
        <w:rPr>
          <w:rFonts w:cs="Lucida Console"/>
        </w:rPr>
        <w:t>remote: Resolving deltas: 100% (141/141), done.</w:t>
      </w:r>
    </w:p>
    <w:p w:rsidR="00306C78" w:rsidRPr="00BE19E5" w:rsidRDefault="00306C78" w:rsidP="00306C78">
      <w:pPr>
        <w:autoSpaceDE w:val="0"/>
        <w:autoSpaceDN w:val="0"/>
        <w:adjustRightInd w:val="0"/>
        <w:ind w:firstLine="360"/>
        <w:rPr>
          <w:rFonts w:cs="Lucida Console"/>
          <w:bCs/>
        </w:rPr>
      </w:pPr>
      <w:r w:rsidRPr="00BE19E5">
        <w:rPr>
          <w:rFonts w:cs="Lucida Console"/>
        </w:rPr>
        <w:t>remote:</w:t>
      </w:r>
    </w:p>
    <w:p w:rsidR="00306C78" w:rsidRPr="00BE19E5" w:rsidRDefault="00306C78" w:rsidP="00306C78">
      <w:pPr>
        <w:autoSpaceDE w:val="0"/>
        <w:autoSpaceDN w:val="0"/>
        <w:adjustRightInd w:val="0"/>
        <w:ind w:firstLine="360"/>
        <w:rPr>
          <w:rFonts w:cs="Lucida Console"/>
          <w:bCs/>
        </w:rPr>
      </w:pPr>
      <w:r w:rsidRPr="00BE19E5">
        <w:rPr>
          <w:rFonts w:cs="Lucida Console"/>
        </w:rPr>
        <w:t>remote: Create a pull request for 'master' on GitHub by visiting:</w:t>
      </w:r>
    </w:p>
    <w:p w:rsidR="00306C78" w:rsidRPr="00BE19E5" w:rsidRDefault="00306C78" w:rsidP="00306C78">
      <w:pPr>
        <w:autoSpaceDE w:val="0"/>
        <w:autoSpaceDN w:val="0"/>
        <w:adjustRightInd w:val="0"/>
        <w:ind w:firstLine="360"/>
        <w:rPr>
          <w:rFonts w:cs="Lucida Console"/>
          <w:bCs/>
        </w:rPr>
      </w:pPr>
      <w:r w:rsidRPr="00BE19E5">
        <w:rPr>
          <w:rFonts w:cs="Lucida Console"/>
        </w:rPr>
        <w:t>remote:      https://github.com/bianjhpython/OurBlog/pull/new/master</w:t>
      </w:r>
    </w:p>
    <w:p w:rsidR="00306C78" w:rsidRPr="00BE19E5" w:rsidRDefault="00306C78" w:rsidP="00306C78">
      <w:pPr>
        <w:autoSpaceDE w:val="0"/>
        <w:autoSpaceDN w:val="0"/>
        <w:adjustRightInd w:val="0"/>
        <w:ind w:firstLine="360"/>
        <w:rPr>
          <w:rFonts w:cs="Lucida Console"/>
          <w:bCs/>
        </w:rPr>
      </w:pPr>
      <w:r w:rsidRPr="00BE19E5">
        <w:rPr>
          <w:rFonts w:cs="Lucida Console"/>
        </w:rPr>
        <w:t>remote:</w:t>
      </w:r>
    </w:p>
    <w:p w:rsidR="00306C78" w:rsidRPr="00BE19E5" w:rsidRDefault="00306C78" w:rsidP="00306C78">
      <w:pPr>
        <w:autoSpaceDE w:val="0"/>
        <w:autoSpaceDN w:val="0"/>
        <w:adjustRightInd w:val="0"/>
        <w:ind w:firstLine="360"/>
        <w:rPr>
          <w:rFonts w:cs="Lucida Console"/>
          <w:bCs/>
        </w:rPr>
      </w:pPr>
      <w:r w:rsidRPr="00BE19E5">
        <w:rPr>
          <w:rFonts w:cs="Lucida Console"/>
        </w:rPr>
        <w:t>To https://github.com/bianjhpython/OurBlog.git</w:t>
      </w:r>
    </w:p>
    <w:p w:rsidR="00306C78" w:rsidRPr="00BE19E5" w:rsidRDefault="00306C78" w:rsidP="00306C78">
      <w:pPr>
        <w:autoSpaceDE w:val="0"/>
        <w:autoSpaceDN w:val="0"/>
        <w:adjustRightInd w:val="0"/>
        <w:ind w:firstLine="360"/>
        <w:rPr>
          <w:rFonts w:cs="Lucida Console"/>
          <w:bCs/>
        </w:rPr>
      </w:pPr>
      <w:r w:rsidRPr="00BE19E5">
        <w:rPr>
          <w:rFonts w:cs="Lucida Console"/>
        </w:rPr>
        <w:t xml:space="preserve">                       * [new branch]      master -&gt; master</w:t>
      </w:r>
    </w:p>
    <w:p w:rsidR="00306C78" w:rsidRPr="00BE19E5" w:rsidRDefault="00306C78" w:rsidP="00306C78">
      <w:pPr>
        <w:autoSpaceDE w:val="0"/>
        <w:autoSpaceDN w:val="0"/>
        <w:adjustRightInd w:val="0"/>
        <w:ind w:firstLine="360"/>
        <w:rPr>
          <w:rFonts w:cs="Lucida Console"/>
          <w:bCs/>
        </w:rPr>
      </w:pPr>
      <w:r w:rsidRPr="00BE19E5">
        <w:rPr>
          <w:rFonts w:cs="Lucida Console"/>
        </w:rPr>
        <w:t>Branch 'master' set up to track remote branch 'master' from 'origin'.</w:t>
      </w:r>
    </w:p>
    <w:p w:rsidR="00306C78" w:rsidRPr="00BE19E5" w:rsidRDefault="00306C78" w:rsidP="00306C78">
      <w:pPr>
        <w:ind w:firstLineChars="199" w:firstLine="358"/>
      </w:pPr>
      <w:r w:rsidRPr="00BE19E5">
        <w:rPr>
          <w:noProof/>
        </w:rPr>
        <w:drawing>
          <wp:inline distT="0" distB="0" distL="0" distR="0" wp14:anchorId="0CD1CB87" wp14:editId="6779BED3">
            <wp:extent cx="4980952" cy="2323809"/>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980952" cy="2323809"/>
                    </a:xfrm>
                    <a:prstGeom prst="rect">
                      <a:avLst/>
                    </a:prstGeom>
                  </pic:spPr>
                </pic:pic>
              </a:graphicData>
            </a:graphic>
          </wp:inline>
        </w:drawing>
      </w:r>
    </w:p>
    <w:p w:rsidR="00306C78" w:rsidRPr="00BE19E5" w:rsidRDefault="00306C78" w:rsidP="00306C78">
      <w:pPr>
        <w:ind w:firstLineChars="233" w:firstLine="419"/>
        <w:rPr>
          <w:noProof/>
        </w:rPr>
      </w:pPr>
      <w:r w:rsidRPr="00BE19E5">
        <w:rPr>
          <w:rFonts w:hint="eastAsia"/>
        </w:rPr>
        <w:t>注：第一次</w:t>
      </w:r>
      <w:r w:rsidRPr="00BE19E5">
        <w:t>上传需要要密码</w:t>
      </w:r>
    </w:p>
    <w:p w:rsidR="00306C78" w:rsidRPr="00BE19E5" w:rsidRDefault="00306C78" w:rsidP="00306C78">
      <w:pPr>
        <w:ind w:firstLineChars="232" w:firstLine="418"/>
        <w:rPr>
          <w:noProof/>
        </w:rPr>
      </w:pPr>
      <w:r w:rsidRPr="00BE19E5">
        <w:rPr>
          <w:noProof/>
        </w:rPr>
        <w:lastRenderedPageBreak/>
        <w:drawing>
          <wp:inline distT="0" distB="0" distL="0" distR="0" wp14:anchorId="2598E60A" wp14:editId="75BDD197">
            <wp:extent cx="4989988" cy="2754526"/>
            <wp:effectExtent l="0" t="0" r="127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003325" cy="2761888"/>
                    </a:xfrm>
                    <a:prstGeom prst="rect">
                      <a:avLst/>
                    </a:prstGeom>
                  </pic:spPr>
                </pic:pic>
              </a:graphicData>
            </a:graphic>
          </wp:inline>
        </w:drawing>
      </w:r>
    </w:p>
    <w:p w:rsidR="00306C78" w:rsidRPr="00BE19E5" w:rsidRDefault="00306C78" w:rsidP="00306C78">
      <w:pPr>
        <w:ind w:firstLineChars="0" w:firstLine="418"/>
      </w:pPr>
      <w:r w:rsidRPr="00BE19E5">
        <w:rPr>
          <w:rFonts w:hint="eastAsia"/>
        </w:rPr>
        <w:t>这样</w:t>
      </w:r>
      <w:r w:rsidRPr="00BE19E5">
        <w:t>，我们就把项目上传到了github上面</w:t>
      </w:r>
      <w:r w:rsidRPr="00BE19E5">
        <w:rPr>
          <w:rFonts w:hint="eastAsia"/>
        </w:rPr>
        <w:t>，</w:t>
      </w:r>
      <w:r w:rsidRPr="00BE19E5">
        <w:t>但是这里要注意的是github</w:t>
      </w:r>
      <w:r w:rsidRPr="00BE19E5">
        <w:rPr>
          <w:rFonts w:hint="eastAsia"/>
        </w:rPr>
        <w:t>无法</w:t>
      </w:r>
      <w:r w:rsidRPr="00BE19E5">
        <w:t>管理空目录</w:t>
      </w:r>
      <w:r w:rsidRPr="00BE19E5">
        <w:rPr>
          <w:rFonts w:hint="eastAsia"/>
        </w:rPr>
        <w:t>，</w:t>
      </w:r>
      <w:r w:rsidRPr="00BE19E5">
        <w:t>所以上传</w:t>
      </w:r>
      <w:r w:rsidRPr="00BE19E5">
        <w:rPr>
          <w:rFonts w:hint="eastAsia"/>
        </w:rPr>
        <w:t>空目录</w:t>
      </w:r>
      <w:r w:rsidRPr="00BE19E5">
        <w:t>，github</w:t>
      </w:r>
      <w:r w:rsidRPr="00BE19E5">
        <w:rPr>
          <w:rFonts w:hint="eastAsia"/>
        </w:rPr>
        <w:t>上面</w:t>
      </w:r>
      <w:r w:rsidRPr="00BE19E5">
        <w:t>可能不显示</w:t>
      </w:r>
      <w:r>
        <w:rPr>
          <w:rFonts w:hint="eastAsia"/>
        </w:rPr>
        <w:t>。</w:t>
      </w:r>
    </w:p>
    <w:p w:rsidR="00306C78" w:rsidRPr="00BE19E5" w:rsidRDefault="00306C78" w:rsidP="00306C78">
      <w:pPr>
        <w:pStyle w:val="3"/>
      </w:pPr>
      <w:r>
        <w:rPr>
          <w:rFonts w:hint="eastAsia"/>
        </w:rPr>
        <w:t xml:space="preserve">20.4.3  </w:t>
      </w:r>
      <w:r w:rsidRPr="00BE19E5">
        <w:rPr>
          <w:rFonts w:hint="eastAsia"/>
        </w:rPr>
        <w:t>克隆</w:t>
      </w:r>
      <w:r w:rsidRPr="00BE19E5">
        <w:t>项目</w:t>
      </w:r>
    </w:p>
    <w:p w:rsidR="00306C78" w:rsidRPr="00BE19E5" w:rsidRDefault="00306C78" w:rsidP="00306C78">
      <w:pPr>
        <w:ind w:firstLine="360"/>
      </w:pPr>
      <w:r w:rsidRPr="00BE19E5">
        <w:rPr>
          <w:rFonts w:hint="eastAsia"/>
        </w:rPr>
        <w:t>之前</w:t>
      </w:r>
      <w:r w:rsidRPr="00BE19E5">
        <w:t>在讲github的时候，我们</w:t>
      </w:r>
      <w:r w:rsidRPr="00BE19E5">
        <w:rPr>
          <w:rFonts w:hint="eastAsia"/>
        </w:rPr>
        <w:t>自己</w:t>
      </w:r>
      <w:r w:rsidRPr="00BE19E5">
        <w:t>创建了一个项目，那么现在</w:t>
      </w:r>
      <w:r w:rsidRPr="00BE19E5">
        <w:rPr>
          <w:rFonts w:hint="eastAsia"/>
        </w:rPr>
        <w:t>将</w:t>
      </w:r>
      <w:r w:rsidRPr="00BE19E5">
        <w:t>这个项目克隆到本地。</w:t>
      </w:r>
    </w:p>
    <w:p w:rsidR="00306C78" w:rsidRPr="00BE19E5" w:rsidRDefault="00306C78" w:rsidP="00306C78">
      <w:pPr>
        <w:ind w:firstLine="360"/>
      </w:pPr>
      <w:r w:rsidRPr="00BE19E5">
        <w:rPr>
          <w:rFonts w:hint="eastAsia"/>
        </w:rPr>
        <w:t>我们</w:t>
      </w:r>
      <w:r w:rsidRPr="00BE19E5">
        <w:t>首先创建一个目录，并且把他转换为git</w:t>
      </w:r>
      <w:r w:rsidRPr="00BE19E5">
        <w:rPr>
          <w:rFonts w:hint="eastAsia"/>
        </w:rPr>
        <w:t>仓库</w:t>
      </w:r>
    </w:p>
    <w:p w:rsidR="00306C78" w:rsidRPr="00BE19E5" w:rsidRDefault="00306C78" w:rsidP="00306C78">
      <w:pPr>
        <w:ind w:firstLineChars="0" w:firstLine="360"/>
      </w:pPr>
      <w:r w:rsidRPr="00BE19E5">
        <w:rPr>
          <w:noProof/>
        </w:rPr>
        <w:drawing>
          <wp:inline distT="0" distB="0" distL="0" distR="0" wp14:anchorId="41A2C5F6" wp14:editId="1C9143CA">
            <wp:extent cx="3678072" cy="321399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3686972" cy="3221773"/>
                    </a:xfrm>
                    <a:prstGeom prst="rect">
                      <a:avLst/>
                    </a:prstGeom>
                  </pic:spPr>
                </pic:pic>
              </a:graphicData>
            </a:graphic>
          </wp:inline>
        </w:drawing>
      </w:r>
    </w:p>
    <w:p w:rsidR="00306C78" w:rsidRPr="00BE19E5" w:rsidRDefault="00306C78" w:rsidP="00306C78">
      <w:pPr>
        <w:pStyle w:val="a7"/>
        <w:ind w:firstLine="360"/>
      </w:pPr>
      <w:r w:rsidRPr="00BE19E5">
        <w:rPr>
          <w:noProof/>
        </w:rPr>
        <w:lastRenderedPageBreak/>
        <w:drawing>
          <wp:inline distT="0" distB="0" distL="0" distR="0" wp14:anchorId="0485F7F1" wp14:editId="228590AD">
            <wp:extent cx="3881665" cy="1768854"/>
            <wp:effectExtent l="0" t="0" r="508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3914264" cy="1783709"/>
                    </a:xfrm>
                    <a:prstGeom prst="rect">
                      <a:avLst/>
                    </a:prstGeom>
                  </pic:spPr>
                </pic:pic>
              </a:graphicData>
            </a:graphic>
          </wp:inline>
        </w:drawing>
      </w:r>
    </w:p>
    <w:p w:rsidR="00306C78" w:rsidRPr="00BE19E5" w:rsidRDefault="00306C78" w:rsidP="00306C78">
      <w:pPr>
        <w:ind w:firstLine="360"/>
      </w:pPr>
      <w:r>
        <w:tab/>
      </w:r>
      <w:r w:rsidRPr="00BE19E5">
        <w:rPr>
          <w:rFonts w:hint="eastAsia"/>
        </w:rPr>
        <w:t>然后</w:t>
      </w:r>
      <w:r w:rsidRPr="00BE19E5">
        <w:t>查看我们要克隆的</w:t>
      </w:r>
      <w:r w:rsidRPr="00BE19E5">
        <w:rPr>
          <w:rFonts w:hint="eastAsia"/>
        </w:rPr>
        <w:t>仓库</w:t>
      </w:r>
      <w:r w:rsidRPr="00BE19E5">
        <w:t>地址</w:t>
      </w:r>
    </w:p>
    <w:p w:rsidR="00306C78" w:rsidRPr="00BE19E5" w:rsidRDefault="00306C78" w:rsidP="00306C78">
      <w:pPr>
        <w:ind w:firstLineChars="0" w:firstLine="360"/>
      </w:pPr>
      <w:r w:rsidRPr="00BE19E5">
        <w:rPr>
          <w:noProof/>
        </w:rPr>
        <w:drawing>
          <wp:inline distT="0" distB="0" distL="0" distR="0" wp14:anchorId="626EDC62" wp14:editId="52097A29">
            <wp:extent cx="3936829" cy="1815795"/>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3948532" cy="1821193"/>
                    </a:xfrm>
                    <a:prstGeom prst="rect">
                      <a:avLst/>
                    </a:prstGeom>
                  </pic:spPr>
                </pic:pic>
              </a:graphicData>
            </a:graphic>
          </wp:inline>
        </w:drawing>
      </w:r>
    </w:p>
    <w:p w:rsidR="00306C78" w:rsidRPr="00BE19E5" w:rsidRDefault="00306C78" w:rsidP="00306C78">
      <w:pPr>
        <w:ind w:firstLine="360"/>
      </w:pPr>
      <w:r>
        <w:tab/>
      </w:r>
      <w:r w:rsidRPr="00BE19E5">
        <w:rPr>
          <w:rFonts w:hint="eastAsia"/>
        </w:rPr>
        <w:t>然后</w:t>
      </w:r>
      <w:r w:rsidRPr="00BE19E5">
        <w:t>执行命令进行克隆</w:t>
      </w:r>
    </w:p>
    <w:p w:rsidR="00306C78" w:rsidRPr="00BE19E5" w:rsidRDefault="00306C78" w:rsidP="00306C78">
      <w:pPr>
        <w:pStyle w:val="a7"/>
        <w:ind w:firstLine="360"/>
      </w:pPr>
      <w:r w:rsidRPr="00BE19E5">
        <w:rPr>
          <w:rFonts w:hint="eastAsia"/>
        </w:rPr>
        <w:t>命令</w:t>
      </w:r>
      <w:r w:rsidRPr="00BE19E5">
        <w:t>：</w:t>
      </w:r>
      <w:r w:rsidRPr="00BE19E5">
        <w:rPr>
          <w:rFonts w:hint="eastAsia"/>
        </w:rPr>
        <w:t>git</w:t>
      </w:r>
      <w:r w:rsidRPr="00BE19E5">
        <w:t xml:space="preserve"> clone </w:t>
      </w:r>
      <w:hyperlink r:id="rId70" w:history="1">
        <w:r w:rsidRPr="00BE19E5">
          <w:rPr>
            <w:rStyle w:val="ab"/>
          </w:rPr>
          <w:t>https://github.com/bianjhpython/OurBlog.git</w:t>
        </w:r>
      </w:hyperlink>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/e/secondExample/GitCloneLibrary</w:t>
      </w:r>
      <w:r w:rsidRPr="00BE19E5">
        <w:rPr>
          <w:rFonts w:cs="Lucida Console"/>
          <w:color w:val="00BFBF"/>
        </w:rPr>
        <w:t xml:space="preserve"> (master)</w:t>
      </w:r>
    </w:p>
    <w:p w:rsidR="00306C78" w:rsidRPr="00BE19E5" w:rsidRDefault="00306C78" w:rsidP="00306C78">
      <w:pPr>
        <w:autoSpaceDE w:val="0"/>
        <w:autoSpaceDN w:val="0"/>
        <w:adjustRightInd w:val="0"/>
        <w:ind w:firstLine="360"/>
        <w:rPr>
          <w:rFonts w:cs="Lucida Console"/>
          <w:bCs/>
        </w:rPr>
      </w:pPr>
      <w:r w:rsidRPr="00BE19E5">
        <w:rPr>
          <w:rFonts w:cs="Lucida Console"/>
        </w:rPr>
        <w:t>$ git clone https://github.com/bianjhpython/OurBlog.git</w:t>
      </w:r>
    </w:p>
    <w:p w:rsidR="00306C78" w:rsidRPr="00BE19E5" w:rsidRDefault="00306C78" w:rsidP="00306C78">
      <w:pPr>
        <w:autoSpaceDE w:val="0"/>
        <w:autoSpaceDN w:val="0"/>
        <w:adjustRightInd w:val="0"/>
        <w:ind w:firstLine="360"/>
        <w:rPr>
          <w:rFonts w:cs="Lucida Console"/>
          <w:bCs/>
        </w:rPr>
      </w:pPr>
      <w:r w:rsidRPr="00BE19E5">
        <w:rPr>
          <w:rFonts w:cs="Lucida Console"/>
        </w:rPr>
        <w:t>Cloning into 'OurBlog'...</w:t>
      </w:r>
    </w:p>
    <w:p w:rsidR="00306C78" w:rsidRPr="00BE19E5" w:rsidRDefault="00306C78" w:rsidP="00306C78">
      <w:pPr>
        <w:autoSpaceDE w:val="0"/>
        <w:autoSpaceDN w:val="0"/>
        <w:adjustRightInd w:val="0"/>
        <w:ind w:firstLine="360"/>
        <w:rPr>
          <w:rFonts w:cs="Lucida Console"/>
          <w:bCs/>
        </w:rPr>
      </w:pPr>
      <w:r w:rsidRPr="00BE19E5">
        <w:rPr>
          <w:rFonts w:cs="Lucida Console"/>
        </w:rPr>
        <w:t>remote: Enumerating objects: 1475, done.</w:t>
      </w:r>
    </w:p>
    <w:p w:rsidR="00306C78" w:rsidRPr="00BE19E5" w:rsidRDefault="00306C78" w:rsidP="00306C78">
      <w:pPr>
        <w:autoSpaceDE w:val="0"/>
        <w:autoSpaceDN w:val="0"/>
        <w:adjustRightInd w:val="0"/>
        <w:ind w:firstLine="360"/>
        <w:rPr>
          <w:rFonts w:cs="Lucida Console"/>
          <w:bCs/>
        </w:rPr>
      </w:pPr>
      <w:r w:rsidRPr="00BE19E5">
        <w:rPr>
          <w:rFonts w:cs="Lucida Console"/>
        </w:rPr>
        <w:t>remote: Counting objects: 100% (1475/1475), done.</w:t>
      </w:r>
    </w:p>
    <w:p w:rsidR="00306C78" w:rsidRPr="00BE19E5" w:rsidRDefault="00306C78" w:rsidP="00306C78">
      <w:pPr>
        <w:autoSpaceDE w:val="0"/>
        <w:autoSpaceDN w:val="0"/>
        <w:adjustRightInd w:val="0"/>
        <w:ind w:firstLine="360"/>
        <w:rPr>
          <w:rFonts w:cs="Lucida Console"/>
          <w:bCs/>
        </w:rPr>
      </w:pPr>
      <w:r w:rsidRPr="00BE19E5">
        <w:rPr>
          <w:rFonts w:cs="Lucida Console"/>
        </w:rPr>
        <w:t>remote: Compressing objects: 100% (1251/1251), done.</w:t>
      </w:r>
    </w:p>
    <w:p w:rsidR="00306C78" w:rsidRPr="00BE19E5" w:rsidRDefault="00306C78" w:rsidP="00306C78">
      <w:pPr>
        <w:autoSpaceDE w:val="0"/>
        <w:autoSpaceDN w:val="0"/>
        <w:adjustRightInd w:val="0"/>
        <w:ind w:firstLine="360"/>
        <w:rPr>
          <w:rFonts w:cs="Lucida Console"/>
          <w:bCs/>
        </w:rPr>
      </w:pPr>
      <w:r w:rsidRPr="00BE19E5">
        <w:rPr>
          <w:rFonts w:cs="Lucida Console"/>
        </w:rPr>
        <w:t>Receiving objects:  99% (1461/1475), 10.58 MiB | 81.00 KiB/remote: Total 1475 (delta 141), reused 1475 (delta 141), pack-reused 0</w:t>
      </w:r>
    </w:p>
    <w:p w:rsidR="00306C78" w:rsidRPr="00BE19E5" w:rsidRDefault="00306C78" w:rsidP="00306C78">
      <w:pPr>
        <w:autoSpaceDE w:val="0"/>
        <w:autoSpaceDN w:val="0"/>
        <w:adjustRightInd w:val="0"/>
        <w:ind w:firstLine="360"/>
        <w:rPr>
          <w:rFonts w:cs="Lucida Console"/>
          <w:bCs/>
        </w:rPr>
      </w:pPr>
      <w:r w:rsidRPr="00BE19E5">
        <w:rPr>
          <w:rFonts w:cs="Lucida Console"/>
        </w:rPr>
        <w:t>Receiving objects: 100% (1475/1475), 10.65 MiB | 48.00 KiB/s, done.</w:t>
      </w:r>
    </w:p>
    <w:p w:rsidR="00306C78" w:rsidRPr="00BE19E5" w:rsidRDefault="00306C78" w:rsidP="00306C78">
      <w:pPr>
        <w:autoSpaceDE w:val="0"/>
        <w:autoSpaceDN w:val="0"/>
        <w:adjustRightInd w:val="0"/>
        <w:ind w:firstLine="360"/>
        <w:rPr>
          <w:rFonts w:cs="Lucida Console"/>
          <w:bCs/>
        </w:rPr>
      </w:pPr>
      <w:r w:rsidRPr="00BE19E5">
        <w:rPr>
          <w:rFonts w:cs="Lucida Console"/>
        </w:rPr>
        <w:t>Resolving deltas: 100% (141/141), done.</w:t>
      </w:r>
    </w:p>
    <w:p w:rsidR="00306C78" w:rsidRPr="00BE19E5" w:rsidRDefault="00306C78" w:rsidP="00306C78">
      <w:pPr>
        <w:pStyle w:val="a7"/>
        <w:ind w:firstLine="360"/>
      </w:pPr>
      <w:r w:rsidRPr="00BE19E5">
        <w:rPr>
          <w:noProof/>
        </w:rPr>
        <w:drawing>
          <wp:inline distT="0" distB="0" distL="0" distR="0" wp14:anchorId="54561BB5" wp14:editId="0671CB85">
            <wp:extent cx="5274310" cy="240347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274310" cy="2403475"/>
                    </a:xfrm>
                    <a:prstGeom prst="rect">
                      <a:avLst/>
                    </a:prstGeom>
                  </pic:spPr>
                </pic:pic>
              </a:graphicData>
            </a:graphic>
          </wp:inline>
        </w:drawing>
      </w:r>
    </w:p>
    <w:p w:rsidR="00306C78" w:rsidRPr="00BE19E5" w:rsidRDefault="00306C78" w:rsidP="00306C78">
      <w:pPr>
        <w:pStyle w:val="a7"/>
        <w:ind w:firstLine="360"/>
      </w:pPr>
      <w:r w:rsidRPr="00BE19E5">
        <w:rPr>
          <w:rFonts w:hint="eastAsia"/>
        </w:rPr>
        <w:lastRenderedPageBreak/>
        <w:t>效果</w:t>
      </w:r>
      <w:r w:rsidRPr="00BE19E5">
        <w:t>如下：</w:t>
      </w:r>
    </w:p>
    <w:p w:rsidR="00306C78" w:rsidRPr="00BE19E5" w:rsidRDefault="00306C78" w:rsidP="00306C78">
      <w:pPr>
        <w:pStyle w:val="a7"/>
        <w:ind w:firstLine="360"/>
      </w:pPr>
      <w:r w:rsidRPr="00BE19E5">
        <w:rPr>
          <w:noProof/>
        </w:rPr>
        <w:drawing>
          <wp:inline distT="0" distB="0" distL="0" distR="0" wp14:anchorId="51051E7A" wp14:editId="4C6F0A2F">
            <wp:extent cx="5171952" cy="193029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192758" cy="1938063"/>
                    </a:xfrm>
                    <a:prstGeom prst="rect">
                      <a:avLst/>
                    </a:prstGeom>
                  </pic:spPr>
                </pic:pic>
              </a:graphicData>
            </a:graphic>
          </wp:inline>
        </w:drawing>
      </w:r>
    </w:p>
    <w:p w:rsidR="00306C78" w:rsidRPr="00BE19E5" w:rsidRDefault="00853A38" w:rsidP="00853A38">
      <w:pPr>
        <w:pStyle w:val="3"/>
      </w:pPr>
      <w:r>
        <w:rPr>
          <w:rFonts w:hint="eastAsia"/>
        </w:rPr>
        <w:t xml:space="preserve">20.4.4  </w:t>
      </w:r>
      <w:r w:rsidR="00306C78" w:rsidRPr="00BE19E5">
        <w:rPr>
          <w:rFonts w:hint="eastAsia"/>
        </w:rPr>
        <w:t>创建</w:t>
      </w:r>
      <w:r w:rsidR="00306C78">
        <w:t>分</w:t>
      </w:r>
      <w:r w:rsidR="00306C78">
        <w:rPr>
          <w:rFonts w:hint="eastAsia"/>
        </w:rPr>
        <w:t>支</w:t>
      </w:r>
    </w:p>
    <w:p w:rsidR="00306C78" w:rsidRPr="00BE19E5" w:rsidRDefault="00306C78" w:rsidP="00853A38">
      <w:pPr>
        <w:ind w:firstLine="360"/>
      </w:pPr>
      <w:r w:rsidRPr="00BE19E5">
        <w:t>几乎所有的版本控制系统都以某种形式支持分支。 使用分支意味着你可以把你的工作从开发主线上分离开来，以免影响开发主线。 在很多版本控制系统中，这是一个略微低效的过程</w:t>
      </w:r>
      <w:r w:rsidRPr="00BE19E5">
        <w:t>——</w:t>
      </w:r>
      <w:r w:rsidRPr="00BE19E5">
        <w:t>常常需要完全创建一个源代码目录的副本。对于大项目来说，这样的过程会耗费很多时间。</w:t>
      </w:r>
    </w:p>
    <w:p w:rsidR="00306C78" w:rsidRPr="00BE19E5" w:rsidRDefault="00306C78" w:rsidP="00853A38">
      <w:pPr>
        <w:ind w:firstLine="360"/>
      </w:pPr>
      <w:r w:rsidRPr="00BE19E5">
        <w:t>有人把 Git 的分支模型称为它的`</w:t>
      </w:r>
      <w:r w:rsidRPr="00BE19E5">
        <w:t>‘</w:t>
      </w:r>
      <w:r w:rsidRPr="00BE19E5">
        <w:t>必杀技特性</w:t>
      </w:r>
      <w:r w:rsidRPr="00BE19E5">
        <w:t>’</w:t>
      </w:r>
      <w:r w:rsidRPr="00BE19E5">
        <w:t>'，也正因为这一特性，使得 Git 从众多版本控制系统中脱颖而出。 为何 Git 的分支模型如此出众呢？ Git 处理分支的方式可谓是难以置信的轻量，创建新分支这一操作几乎能在瞬间完成，并且在不同分支之间的切换操作也是一样便捷。 与许多其它版本控制系统不同，Git 鼓励在工作流程中频繁地使用分支与合并，哪怕一天之内进行许多次。 理解和精通这一特性，你便会意识到 Git 是如此的强大而又独特，并且从此真正改变你的开发方式。</w:t>
      </w:r>
    </w:p>
    <w:p w:rsidR="00306C78" w:rsidRPr="00BE19E5" w:rsidRDefault="00306C78" w:rsidP="00306C78">
      <w:pPr>
        <w:pStyle w:val="a7"/>
        <w:ind w:firstLine="360"/>
      </w:pPr>
      <w:r w:rsidRPr="00BE19E5">
        <w:rPr>
          <w:rFonts w:hint="eastAsia"/>
        </w:rPr>
        <w:t>在</w:t>
      </w:r>
      <w:r w:rsidRPr="00BE19E5">
        <w:t>使用之前，我们先来了解一个分</w:t>
      </w:r>
      <w:r>
        <w:t>支</w:t>
      </w:r>
      <w:r w:rsidRPr="00BE19E5">
        <w:t>到底是干啥的</w:t>
      </w:r>
    </w:p>
    <w:p w:rsidR="00306C78" w:rsidRPr="00BE19E5" w:rsidRDefault="00306C78" w:rsidP="00853A38">
      <w:pPr>
        <w:ind w:firstLine="360"/>
      </w:pPr>
      <w:r w:rsidRPr="00BE19E5">
        <w:rPr>
          <w:rFonts w:hint="eastAsia"/>
        </w:rPr>
        <w:t>首先我们</w:t>
      </w:r>
      <w:r w:rsidRPr="00BE19E5">
        <w:t>开发要有一个</w:t>
      </w:r>
      <w:r w:rsidRPr="00BE19E5">
        <w:rPr>
          <w:rFonts w:hint="eastAsia"/>
        </w:rPr>
        <w:t>主干分支</w:t>
      </w:r>
      <w:r w:rsidRPr="00BE19E5">
        <w:t>，叫做master，master分支主要做项目最终版本发布用，平时开发在分支内，开发完毕再和master分支合并。</w:t>
      </w:r>
    </w:p>
    <w:p w:rsidR="00306C78" w:rsidRPr="00BE19E5" w:rsidRDefault="00306C78" w:rsidP="00853A38">
      <w:pPr>
        <w:ind w:firstLine="360"/>
      </w:pPr>
      <w:r w:rsidRPr="00BE19E5">
        <w:rPr>
          <w:rFonts w:hint="eastAsia"/>
        </w:rPr>
        <w:t>当分支内文件被</w:t>
      </w:r>
      <w:r w:rsidRPr="00BE19E5">
        <w:t>commit提交后，每个分支内只能看到各自分支内被commit提交的文件。比如在master里提交add1，在test分支提交add2，那么切换分支在master里只能看见add1，在test里只能看见add2，没提交的则都能看见</w:t>
      </w:r>
      <w:r>
        <w:rPr>
          <w:rFonts w:hint="eastAsia"/>
        </w:rPr>
        <w:t>。</w:t>
      </w:r>
    </w:p>
    <w:p w:rsidR="00306C78" w:rsidRPr="00BE19E5" w:rsidRDefault="00306C78" w:rsidP="00306C78">
      <w:pPr>
        <w:pStyle w:val="a7"/>
        <w:ind w:firstLine="360"/>
      </w:pPr>
      <w:r w:rsidRPr="00BE19E5">
        <w:rPr>
          <w:rFonts w:hint="eastAsia"/>
        </w:rPr>
        <w:t>当分支被删除后里面的文件也会一起被删除</w:t>
      </w:r>
    </w:p>
    <w:p w:rsidR="00306C78" w:rsidRPr="00BE19E5" w:rsidRDefault="00306C78" w:rsidP="00306C78">
      <w:pPr>
        <w:pStyle w:val="a7"/>
        <w:ind w:firstLine="360"/>
      </w:pPr>
      <w:r w:rsidRPr="00BE19E5">
        <w:rPr>
          <w:rFonts w:hint="eastAsia"/>
        </w:rPr>
        <w:t>也就是说</w:t>
      </w:r>
      <w:r w:rsidRPr="00BE19E5">
        <w:t>master</w:t>
      </w:r>
      <w:r>
        <w:t>分支</w:t>
      </w:r>
      <w:r w:rsidRPr="00BE19E5">
        <w:t>是一个线上版本，大家都在基于这个版本开发，完成之后，进行版本的对</w:t>
      </w:r>
      <w:r w:rsidRPr="00BE19E5">
        <w:rPr>
          <w:rFonts w:hint="eastAsia"/>
        </w:rPr>
        <w:t>比</w:t>
      </w:r>
      <w:r w:rsidRPr="00BE19E5">
        <w:t>，合并，然后升级master，master</w:t>
      </w:r>
      <w:r w:rsidRPr="00BE19E5">
        <w:rPr>
          <w:rFonts w:hint="eastAsia"/>
        </w:rPr>
        <w:t>分</w:t>
      </w:r>
      <w:r>
        <w:rPr>
          <w:rFonts w:hint="eastAsia"/>
        </w:rPr>
        <w:t>支</w:t>
      </w:r>
      <w:r w:rsidRPr="00BE19E5">
        <w:t>一直处于一种稳定的状态，其他分</w:t>
      </w:r>
      <w:r>
        <w:t>支</w:t>
      </w:r>
      <w:r w:rsidRPr="00BE19E5">
        <w:t>不断的升级，整合，然后同步到master</w:t>
      </w:r>
      <w:r>
        <w:rPr>
          <w:rFonts w:hint="eastAsia"/>
        </w:rPr>
        <w:t>。</w:t>
      </w:r>
    </w:p>
    <w:p w:rsidR="00306C78" w:rsidRPr="00BE19E5" w:rsidRDefault="00306C78" w:rsidP="00853A38">
      <w:pPr>
        <w:ind w:firstLine="360"/>
      </w:pPr>
      <w:r w:rsidRPr="00BE19E5">
        <w:rPr>
          <w:rFonts w:hint="eastAsia"/>
        </w:rPr>
        <w:t>明白</w:t>
      </w:r>
      <w:r w:rsidRPr="00BE19E5">
        <w:t>分</w:t>
      </w:r>
      <w:r>
        <w:t>支</w:t>
      </w:r>
      <w:r w:rsidRPr="00BE19E5">
        <w:t>的作用之后来学习</w:t>
      </w:r>
      <w:r w:rsidRPr="00BE19E5">
        <w:rPr>
          <w:rFonts w:hint="eastAsia"/>
        </w:rPr>
        <w:t>常用</w:t>
      </w:r>
      <w:r w:rsidRPr="00BE19E5">
        <w:t>的分</w:t>
      </w:r>
      <w:r>
        <w:t>支</w:t>
      </w:r>
      <w:r w:rsidRPr="00BE19E5">
        <w:t>命令</w:t>
      </w:r>
      <w:r>
        <w:tab/>
      </w:r>
      <w:r>
        <w:rPr>
          <w:rFonts w:hint="eastAsia"/>
        </w:rPr>
        <w:t>。</w:t>
      </w:r>
    </w:p>
    <w:p w:rsidR="00306C78" w:rsidRPr="00BE19E5" w:rsidRDefault="00306C78" w:rsidP="00853A38">
      <w:pPr>
        <w:ind w:firstLine="360"/>
      </w:pPr>
      <w:r w:rsidRPr="00BE19E5">
        <w:rPr>
          <w:rFonts w:hint="eastAsia"/>
        </w:rPr>
        <w:t>在本地新建一个分支：</w:t>
      </w:r>
      <w:r w:rsidRPr="00BE19E5">
        <w:t xml:space="preserve"> git branch branchOne</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/e/secondExample/GitCloneLibrary</w:t>
      </w:r>
      <w:r w:rsidRPr="00BE19E5">
        <w:rPr>
          <w:rFonts w:cs="Lucida Console"/>
          <w:color w:val="00BFBF"/>
        </w:rPr>
        <w:t xml:space="preserve"> (master)</w:t>
      </w:r>
    </w:p>
    <w:p w:rsidR="00306C78" w:rsidRPr="00BE19E5" w:rsidRDefault="00306C78" w:rsidP="00306C78">
      <w:pPr>
        <w:autoSpaceDE w:val="0"/>
        <w:autoSpaceDN w:val="0"/>
        <w:adjustRightInd w:val="0"/>
        <w:ind w:firstLine="360"/>
        <w:rPr>
          <w:rFonts w:cs="Lucida Console"/>
          <w:bCs/>
        </w:rPr>
      </w:pPr>
      <w:r w:rsidRPr="00BE19E5">
        <w:rPr>
          <w:rFonts w:cs="Lucida Console"/>
        </w:rPr>
        <w:t>$ git branch branchOne</w:t>
      </w:r>
    </w:p>
    <w:p w:rsidR="00306C78" w:rsidRPr="00BE19E5" w:rsidRDefault="00306C78" w:rsidP="00306C78">
      <w:pPr>
        <w:pStyle w:val="a7"/>
        <w:ind w:firstLine="360"/>
      </w:pPr>
      <w:r w:rsidRPr="00BE19E5">
        <w:rPr>
          <w:noProof/>
        </w:rPr>
        <w:drawing>
          <wp:inline distT="0" distB="0" distL="0" distR="0" wp14:anchorId="506175E1" wp14:editId="45F4205D">
            <wp:extent cx="5274310" cy="11817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274310" cy="1181735"/>
                    </a:xfrm>
                    <a:prstGeom prst="rect">
                      <a:avLst/>
                    </a:prstGeom>
                  </pic:spPr>
                </pic:pic>
              </a:graphicData>
            </a:graphic>
          </wp:inline>
        </w:drawing>
      </w:r>
    </w:p>
    <w:p w:rsidR="00306C78" w:rsidRPr="00BE19E5" w:rsidRDefault="00306C78" w:rsidP="00853A38">
      <w:pPr>
        <w:ind w:firstLine="360"/>
      </w:pPr>
      <w:r w:rsidRPr="00BE19E5">
        <w:rPr>
          <w:rFonts w:hint="eastAsia"/>
        </w:rPr>
        <w:t>这里</w:t>
      </w:r>
      <w:r w:rsidRPr="00BE19E5">
        <w:t>要注意：</w:t>
      </w:r>
    </w:p>
    <w:p w:rsidR="00306C78" w:rsidRPr="00BE19E5" w:rsidRDefault="00306C78" w:rsidP="00853A38">
      <w:pPr>
        <w:ind w:firstLine="360"/>
      </w:pPr>
      <w:r w:rsidRPr="00BE19E5">
        <w:rPr>
          <w:rFonts w:hint="eastAsia"/>
        </w:rPr>
        <w:t>新建</w:t>
      </w:r>
      <w:r w:rsidRPr="00BE19E5">
        <w:t>git</w:t>
      </w:r>
      <w:r w:rsidRPr="00BE19E5">
        <w:rPr>
          <w:rFonts w:hint="eastAsia"/>
        </w:rPr>
        <w:t>项目</w:t>
      </w:r>
      <w:r w:rsidRPr="00BE19E5">
        <w:t>，想用git branch串讲的时候可能会包出</w:t>
      </w:r>
      <w:r w:rsidRPr="00BE19E5">
        <w:rPr>
          <w:rFonts w:hint="eastAsia"/>
        </w:rPr>
        <w:t xml:space="preserve"> </w:t>
      </w:r>
      <w:r w:rsidRPr="00BE19E5">
        <w:t>fatal: Not a valid object name: master,</w:t>
      </w:r>
      <w:r w:rsidRPr="00BE19E5">
        <w:rPr>
          <w:rFonts w:hint="eastAsia"/>
        </w:rPr>
        <w:t>这是</w:t>
      </w:r>
      <w:r w:rsidRPr="00BE19E5">
        <w:t>因为刚刚创建的git仓库默认的master</w:t>
      </w:r>
      <w:r>
        <w:t>分支</w:t>
      </w:r>
      <w:r w:rsidRPr="00BE19E5">
        <w:t>要在第一次commit之后才会</w:t>
      </w:r>
      <w:r w:rsidRPr="00BE19E5">
        <w:rPr>
          <w:rFonts w:hint="eastAsia"/>
        </w:rPr>
        <w:t>建立</w:t>
      </w:r>
      <w:r w:rsidRPr="00BE19E5">
        <w:t xml:space="preserve">，所以，我们需要先git add </w:t>
      </w:r>
      <w:r w:rsidRPr="00BE19E5">
        <w:rPr>
          <w:rFonts w:hint="eastAsia"/>
        </w:rPr>
        <w:t xml:space="preserve">. </w:t>
      </w:r>
      <w:r>
        <w:rPr>
          <w:rFonts w:hint="eastAsia"/>
        </w:rPr>
        <w:t>然</w:t>
      </w:r>
      <w:r w:rsidRPr="00BE19E5">
        <w:rPr>
          <w:rFonts w:hint="eastAsia"/>
        </w:rPr>
        <w:t>后</w:t>
      </w:r>
      <w:r w:rsidRPr="00BE19E5">
        <w:t>进行</w:t>
      </w:r>
      <w:r w:rsidRPr="00BE19E5">
        <w:rPr>
          <w:rFonts w:hint="eastAsia"/>
        </w:rPr>
        <w:t xml:space="preserve"> </w:t>
      </w:r>
      <w:r w:rsidRPr="00BE19E5">
        <w:t xml:space="preserve">git commit </w:t>
      </w:r>
      <w:r w:rsidRPr="00BE19E5">
        <w:t>–</w:t>
      </w:r>
      <w:r w:rsidRPr="00BE19E5">
        <w:t xml:space="preserve">m </w:t>
      </w:r>
      <w:r w:rsidRPr="00BE19E5">
        <w:t>“</w:t>
      </w:r>
      <w:r w:rsidRPr="00BE19E5">
        <w:t>first commit</w:t>
      </w:r>
      <w:r w:rsidRPr="00BE19E5">
        <w:t>”</w:t>
      </w:r>
    </w:p>
    <w:p w:rsidR="00306C78" w:rsidRPr="00BE19E5" w:rsidRDefault="00306C78" w:rsidP="00306C78">
      <w:pPr>
        <w:pStyle w:val="a7"/>
        <w:ind w:firstLine="360"/>
      </w:pPr>
      <w:r w:rsidRPr="00BE19E5">
        <w:rPr>
          <w:rFonts w:hint="eastAsia"/>
        </w:rPr>
        <w:lastRenderedPageBreak/>
        <w:t>切换到你的新分支</w:t>
      </w:r>
      <w:r w:rsidRPr="00BE19E5">
        <w:t>: git checkout branchOne</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/e/secondExample/GitCloneLibrary</w:t>
      </w:r>
      <w:r w:rsidRPr="00BE19E5">
        <w:rPr>
          <w:rFonts w:cs="Lucida Console"/>
          <w:color w:val="00BFBF"/>
        </w:rPr>
        <w:t xml:space="preserve"> (master)</w:t>
      </w:r>
    </w:p>
    <w:p w:rsidR="00306C78" w:rsidRPr="00BE19E5" w:rsidRDefault="00306C78" w:rsidP="00306C78">
      <w:pPr>
        <w:autoSpaceDE w:val="0"/>
        <w:autoSpaceDN w:val="0"/>
        <w:adjustRightInd w:val="0"/>
        <w:ind w:firstLine="360"/>
        <w:rPr>
          <w:rFonts w:cs="Lucida Console"/>
          <w:bCs/>
        </w:rPr>
      </w:pPr>
      <w:r w:rsidRPr="00BE19E5">
        <w:rPr>
          <w:rFonts w:cs="Lucida Console"/>
        </w:rPr>
        <w:t>$ git checkout branchOne</w:t>
      </w:r>
    </w:p>
    <w:p w:rsidR="00306C78" w:rsidRPr="00BE19E5" w:rsidRDefault="00306C78" w:rsidP="00306C78">
      <w:pPr>
        <w:autoSpaceDE w:val="0"/>
        <w:autoSpaceDN w:val="0"/>
        <w:adjustRightInd w:val="0"/>
        <w:ind w:firstLine="360"/>
        <w:rPr>
          <w:rFonts w:cs="Lucida Console"/>
          <w:bCs/>
        </w:rPr>
      </w:pPr>
      <w:r w:rsidRPr="00BE19E5">
        <w:rPr>
          <w:rFonts w:cs="Lucida Console"/>
        </w:rPr>
        <w:t>Switched to branch 'branchOne'</w:t>
      </w:r>
    </w:p>
    <w:p w:rsidR="00306C78" w:rsidRPr="00BE19E5" w:rsidRDefault="00306C78" w:rsidP="00306C78">
      <w:pPr>
        <w:pStyle w:val="a7"/>
        <w:ind w:firstLine="360"/>
      </w:pPr>
      <w:r w:rsidRPr="00BE19E5">
        <w:rPr>
          <w:noProof/>
        </w:rPr>
        <w:drawing>
          <wp:inline distT="0" distB="0" distL="0" distR="0" wp14:anchorId="5FA8FC8E" wp14:editId="70EDC579">
            <wp:extent cx="5274310" cy="135763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274310" cy="1357630"/>
                    </a:xfrm>
                    <a:prstGeom prst="rect">
                      <a:avLst/>
                    </a:prstGeom>
                  </pic:spPr>
                </pic:pic>
              </a:graphicData>
            </a:graphic>
          </wp:inline>
        </w:drawing>
      </w:r>
    </w:p>
    <w:p w:rsidR="00306C78" w:rsidRPr="00BE19E5" w:rsidRDefault="00306C78" w:rsidP="00306C78">
      <w:pPr>
        <w:pStyle w:val="a7"/>
        <w:ind w:firstLine="360"/>
      </w:pPr>
      <w:r w:rsidRPr="00BE19E5">
        <w:rPr>
          <w:rFonts w:hint="eastAsia"/>
        </w:rPr>
        <w:t>将新分支发布在</w:t>
      </w:r>
      <w:r w:rsidRPr="00BE19E5">
        <w:t>github上： git push origin branchOne</w:t>
      </w:r>
    </w:p>
    <w:p w:rsidR="00306C78" w:rsidRPr="00BE19E5" w:rsidRDefault="00306C78" w:rsidP="00306C78">
      <w:pPr>
        <w:pStyle w:val="a7"/>
        <w:ind w:firstLine="360"/>
      </w:pPr>
      <w:r w:rsidRPr="00BE19E5">
        <w:rPr>
          <w:noProof/>
        </w:rPr>
        <w:drawing>
          <wp:inline distT="0" distB="0" distL="0" distR="0" wp14:anchorId="69D937C3" wp14:editId="4D3D16E5">
            <wp:extent cx="5274310" cy="1846580"/>
            <wp:effectExtent l="0" t="0" r="254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274310" cy="1846580"/>
                    </a:xfrm>
                    <a:prstGeom prst="rect">
                      <a:avLst/>
                    </a:prstGeom>
                  </pic:spPr>
                </pic:pic>
              </a:graphicData>
            </a:graphic>
          </wp:inline>
        </w:drawing>
      </w:r>
    </w:p>
    <w:p w:rsidR="00306C78" w:rsidRPr="00BE19E5" w:rsidRDefault="00306C78" w:rsidP="00306C78">
      <w:pPr>
        <w:pStyle w:val="a7"/>
        <w:ind w:firstLine="360"/>
      </w:pPr>
      <w:r w:rsidRPr="00BE19E5">
        <w:rPr>
          <w:rFonts w:hint="eastAsia"/>
        </w:rPr>
        <w:t>效果已经</w:t>
      </w:r>
      <w:r w:rsidRPr="00BE19E5">
        <w:t>出来了</w:t>
      </w:r>
    </w:p>
    <w:p w:rsidR="00306C78" w:rsidRPr="00BE19E5" w:rsidRDefault="00306C78" w:rsidP="00306C78">
      <w:pPr>
        <w:pStyle w:val="a7"/>
        <w:ind w:firstLine="360"/>
      </w:pPr>
      <w:r w:rsidRPr="00BE19E5">
        <w:rPr>
          <w:noProof/>
        </w:rPr>
        <w:drawing>
          <wp:inline distT="0" distB="0" distL="0" distR="0" wp14:anchorId="0F22F8F1" wp14:editId="4BB4F623">
            <wp:extent cx="5274310" cy="267017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274310" cy="2670175"/>
                    </a:xfrm>
                    <a:prstGeom prst="rect">
                      <a:avLst/>
                    </a:prstGeom>
                  </pic:spPr>
                </pic:pic>
              </a:graphicData>
            </a:graphic>
          </wp:inline>
        </w:drawing>
      </w:r>
    </w:p>
    <w:p w:rsidR="00306C78" w:rsidRPr="00BE19E5" w:rsidRDefault="00306C78" w:rsidP="00306C78">
      <w:pPr>
        <w:pStyle w:val="a7"/>
        <w:ind w:firstLine="360"/>
      </w:pPr>
      <w:r w:rsidRPr="00BE19E5">
        <w:rPr>
          <w:rFonts w:hint="eastAsia"/>
        </w:rPr>
        <w:t>但是在这里</w:t>
      </w:r>
      <w:r w:rsidRPr="00BE19E5">
        <w:t>要注意，要想在github</w:t>
      </w:r>
      <w:r>
        <w:t>上发布分支</w:t>
      </w:r>
      <w:r w:rsidRPr="00BE19E5">
        <w:t>，先确保和</w:t>
      </w:r>
      <w:r w:rsidRPr="00BE19E5">
        <w:rPr>
          <w:rFonts w:hint="eastAsia"/>
        </w:rPr>
        <w:t>仓库</w:t>
      </w:r>
      <w:r w:rsidRPr="00BE19E5">
        <w:t>进行了链接</w:t>
      </w:r>
    </w:p>
    <w:p w:rsidR="00306C78" w:rsidRPr="00BE19E5" w:rsidRDefault="00306C78" w:rsidP="00306C78">
      <w:pPr>
        <w:pStyle w:val="a7"/>
        <w:ind w:firstLine="360"/>
      </w:pPr>
      <w:r w:rsidRPr="00BE19E5">
        <w:rPr>
          <w:rFonts w:hint="eastAsia"/>
        </w:rPr>
        <w:t>然后我们</w:t>
      </w:r>
      <w:r w:rsidRPr="00BE19E5">
        <w:t>尝试</w:t>
      </w:r>
      <w:r>
        <w:rPr>
          <w:rFonts w:hint="eastAsia"/>
        </w:rPr>
        <w:t>进行分支</w:t>
      </w:r>
      <w:r w:rsidRPr="00BE19E5">
        <w:t>提交代码</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/e/secondExample/GitCloneLibrary</w:t>
      </w:r>
      <w:r w:rsidRPr="00BE19E5">
        <w:rPr>
          <w:rFonts w:cs="Lucida Console"/>
          <w:color w:val="00BFBF"/>
        </w:rPr>
        <w:t xml:space="preserve"> (branchOne)</w:t>
      </w:r>
    </w:p>
    <w:p w:rsidR="00306C78" w:rsidRPr="00BE19E5" w:rsidRDefault="00306C78" w:rsidP="00306C78">
      <w:pPr>
        <w:autoSpaceDE w:val="0"/>
        <w:autoSpaceDN w:val="0"/>
        <w:adjustRightInd w:val="0"/>
        <w:ind w:firstLine="360"/>
        <w:rPr>
          <w:rFonts w:cs="Lucida Console"/>
          <w:bCs/>
        </w:rPr>
      </w:pPr>
      <w:r w:rsidRPr="00BE19E5">
        <w:rPr>
          <w:rFonts w:cs="Lucida Console"/>
        </w:rPr>
        <w:t xml:space="preserve">$ git add </w:t>
      </w:r>
      <w:r>
        <w:rPr>
          <w:rFonts w:cs="Lucida Console" w:hint="eastAsia"/>
        </w:rPr>
        <w:t>2</w:t>
      </w:r>
      <w:r w:rsidRPr="00BE19E5">
        <w:rPr>
          <w:rFonts w:cs="Lucida Console"/>
        </w:rPr>
        <w:t>.txt</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/e/secondExample/GitCloneLibrary</w:t>
      </w:r>
      <w:r w:rsidRPr="00BE19E5">
        <w:rPr>
          <w:rFonts w:cs="Lucida Console"/>
          <w:color w:val="00BFBF"/>
        </w:rPr>
        <w:t xml:space="preserve"> (branchOne)</w:t>
      </w:r>
    </w:p>
    <w:p w:rsidR="00306C78" w:rsidRPr="00BE19E5" w:rsidRDefault="00306C78" w:rsidP="00306C78">
      <w:pPr>
        <w:autoSpaceDE w:val="0"/>
        <w:autoSpaceDN w:val="0"/>
        <w:adjustRightInd w:val="0"/>
        <w:ind w:firstLine="360"/>
        <w:rPr>
          <w:rFonts w:cs="Lucida Console"/>
          <w:bCs/>
        </w:rPr>
      </w:pPr>
      <w:r w:rsidRPr="00BE19E5">
        <w:rPr>
          <w:rFonts w:cs="Lucida Console"/>
        </w:rPr>
        <w:t>$ git commit -a</w:t>
      </w:r>
    </w:p>
    <w:p w:rsidR="00306C78" w:rsidRPr="00BE19E5" w:rsidRDefault="00306C78" w:rsidP="00306C78">
      <w:pPr>
        <w:autoSpaceDE w:val="0"/>
        <w:autoSpaceDN w:val="0"/>
        <w:adjustRightInd w:val="0"/>
        <w:ind w:firstLine="360"/>
        <w:rPr>
          <w:rFonts w:cs="Lucida Console"/>
          <w:bCs/>
        </w:rPr>
      </w:pPr>
      <w:r w:rsidRPr="00BE19E5">
        <w:rPr>
          <w:rFonts w:cs="Lucida Console"/>
        </w:rPr>
        <w:t>On branch branchOne</w:t>
      </w:r>
    </w:p>
    <w:p w:rsidR="00306C78" w:rsidRPr="00BE19E5" w:rsidRDefault="00306C78" w:rsidP="00306C78">
      <w:pPr>
        <w:autoSpaceDE w:val="0"/>
        <w:autoSpaceDN w:val="0"/>
        <w:adjustRightInd w:val="0"/>
        <w:ind w:firstLine="360"/>
        <w:rPr>
          <w:rFonts w:cs="Lucida Console"/>
          <w:bCs/>
        </w:rPr>
      </w:pPr>
      <w:r w:rsidRPr="00BE19E5">
        <w:rPr>
          <w:rFonts w:cs="Lucida Console"/>
        </w:rPr>
        <w:lastRenderedPageBreak/>
        <w:t>nothing to commit, working tree clean</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/e/secondExample/GitCloneLibrary</w:t>
      </w:r>
      <w:r w:rsidRPr="00BE19E5">
        <w:rPr>
          <w:rFonts w:cs="Lucida Console"/>
          <w:color w:val="00BFBF"/>
        </w:rPr>
        <w:t xml:space="preserve"> (branchOne)</w:t>
      </w:r>
    </w:p>
    <w:p w:rsidR="00306C78" w:rsidRPr="00BE19E5" w:rsidRDefault="00306C78" w:rsidP="00306C78">
      <w:pPr>
        <w:autoSpaceDE w:val="0"/>
        <w:autoSpaceDN w:val="0"/>
        <w:adjustRightInd w:val="0"/>
        <w:ind w:firstLine="360"/>
        <w:rPr>
          <w:rFonts w:cs="Lucida Console"/>
          <w:bCs/>
          <w:color w:val="00BFBF"/>
        </w:rPr>
      </w:pPr>
      <w:r w:rsidRPr="00BE19E5">
        <w:rPr>
          <w:noProof/>
        </w:rPr>
        <w:drawing>
          <wp:inline distT="0" distB="0" distL="0" distR="0" wp14:anchorId="5BAFECE2" wp14:editId="071F8328">
            <wp:extent cx="5274310" cy="433705"/>
            <wp:effectExtent l="0" t="0" r="2540"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274310" cy="433705"/>
                    </a:xfrm>
                    <a:prstGeom prst="rect">
                      <a:avLst/>
                    </a:prstGeom>
                  </pic:spPr>
                </pic:pic>
              </a:graphicData>
            </a:graphic>
          </wp:inline>
        </w:drawing>
      </w:r>
    </w:p>
    <w:p w:rsidR="00306C78" w:rsidRPr="00BE19E5" w:rsidRDefault="00306C78" w:rsidP="00306C78">
      <w:pPr>
        <w:pStyle w:val="a7"/>
        <w:ind w:firstLine="360"/>
      </w:pPr>
      <w:r w:rsidRPr="00BE19E5">
        <w:rPr>
          <w:noProof/>
        </w:rPr>
        <w:drawing>
          <wp:inline distT="0" distB="0" distL="0" distR="0" wp14:anchorId="4DC479E7" wp14:editId="05856079">
            <wp:extent cx="5274310" cy="93726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274310" cy="937260"/>
                    </a:xfrm>
                    <a:prstGeom prst="rect">
                      <a:avLst/>
                    </a:prstGeom>
                  </pic:spPr>
                </pic:pic>
              </a:graphicData>
            </a:graphic>
          </wp:inline>
        </w:drawing>
      </w:r>
    </w:p>
    <w:p w:rsidR="00306C78" w:rsidRPr="00BE19E5" w:rsidRDefault="00306C78" w:rsidP="00306C78">
      <w:pPr>
        <w:pStyle w:val="a7"/>
        <w:ind w:firstLine="360"/>
      </w:pPr>
      <w:r w:rsidRPr="00BE19E5">
        <w:rPr>
          <w:rFonts w:hint="eastAsia"/>
        </w:rPr>
        <w:t>下面</w:t>
      </w:r>
      <w:r w:rsidRPr="00BE19E5">
        <w:t>的命令同样的道理，大家可以多看看</w:t>
      </w:r>
    </w:p>
    <w:p w:rsidR="00306C78" w:rsidRDefault="00306C78" w:rsidP="00306C78">
      <w:pPr>
        <w:pStyle w:val="a7"/>
        <w:ind w:firstLine="360"/>
      </w:pPr>
      <w:r w:rsidRPr="00BE19E5">
        <w:rPr>
          <w:rFonts w:hint="eastAsia"/>
        </w:rPr>
        <w:t>在本地删除一个分支：</w:t>
      </w:r>
      <w:r w:rsidRPr="00BE19E5">
        <w:t xml:space="preserve"> git branch -d branchOne</w:t>
      </w:r>
      <w:r>
        <w:rPr>
          <w:rFonts w:hint="eastAsia"/>
        </w:rPr>
        <w:t>,</w:t>
      </w:r>
    </w:p>
    <w:p w:rsidR="00306C78" w:rsidRDefault="00306C78" w:rsidP="00306C78">
      <w:pPr>
        <w:widowControl/>
        <w:shd w:val="clear" w:color="auto" w:fill="FFFFFF"/>
        <w:spacing w:line="360" w:lineRule="atLeast"/>
        <w:ind w:firstLineChars="0" w:firstLine="360"/>
      </w:pPr>
      <w:r w:rsidRPr="00E40578">
        <w:rPr>
          <w:rFonts w:hint="eastAsia"/>
        </w:rPr>
        <w:t>远程删除git服务器上的分支：git push origin -d BranchName</w:t>
      </w:r>
    </w:p>
    <w:p w:rsidR="00306C78" w:rsidRPr="00E40578" w:rsidRDefault="00306C78" w:rsidP="00306C78">
      <w:pPr>
        <w:widowControl/>
        <w:shd w:val="clear" w:color="auto" w:fill="FFFFFF"/>
        <w:spacing w:line="360" w:lineRule="atLeast"/>
        <w:ind w:firstLineChars="0" w:firstLine="360"/>
      </w:pPr>
    </w:p>
    <w:p w:rsidR="00306C78" w:rsidRDefault="00306C78" w:rsidP="00306C78">
      <w:pPr>
        <w:ind w:firstLine="360"/>
      </w:pPr>
      <w:r w:rsidRPr="00487A59">
        <w:t>把项目推送到分支</w:t>
      </w:r>
      <w:r w:rsidRPr="00487A59">
        <w:rPr>
          <w:rFonts w:hint="eastAsia"/>
        </w:rPr>
        <w:t>：</w:t>
      </w:r>
    </w:p>
    <w:p w:rsidR="00306C78" w:rsidRDefault="00853A38" w:rsidP="00853A38">
      <w:pPr>
        <w:ind w:firstLineChars="0" w:firstLine="360"/>
      </w:pPr>
      <w:r>
        <w:rPr>
          <w:rFonts w:hint="eastAsia"/>
        </w:rPr>
        <w:t xml:space="preserve">1.  </w:t>
      </w:r>
      <w:r w:rsidR="00306C78">
        <w:rPr>
          <w:rFonts w:hint="eastAsia"/>
        </w:rPr>
        <w:t>git add 2.txt</w:t>
      </w:r>
    </w:p>
    <w:p w:rsidR="00306C78" w:rsidRDefault="00853A38" w:rsidP="00853A38">
      <w:pPr>
        <w:ind w:firstLine="360"/>
      </w:pPr>
      <w:r>
        <w:rPr>
          <w:rFonts w:hint="eastAsia"/>
        </w:rPr>
        <w:t xml:space="preserve">2.  </w:t>
      </w:r>
      <w:r w:rsidR="00306C78">
        <w:rPr>
          <w:rFonts w:hint="eastAsia"/>
        </w:rPr>
        <w:t xml:space="preserve">git commit </w:t>
      </w:r>
      <w:r w:rsidR="00306C78">
        <w:t>–</w:t>
      </w:r>
      <w:r w:rsidR="00306C78">
        <w:rPr>
          <w:rFonts w:hint="eastAsia"/>
        </w:rPr>
        <w:t xml:space="preserve">m </w:t>
      </w:r>
      <w:r w:rsidR="00306C78">
        <w:t>‘</w:t>
      </w:r>
      <w:r w:rsidR="00306C78">
        <w:t>项目描述</w:t>
      </w:r>
      <w:r w:rsidR="00306C78">
        <w:t>’</w:t>
      </w:r>
      <w:r w:rsidR="00306C78">
        <w:rPr>
          <w:rFonts w:hint="eastAsia"/>
        </w:rPr>
        <w:t>2.txt</w:t>
      </w:r>
    </w:p>
    <w:p w:rsidR="00306C78" w:rsidRDefault="00853A38" w:rsidP="00853A38">
      <w:pPr>
        <w:ind w:firstLineChars="0" w:firstLine="360"/>
      </w:pPr>
      <w:r>
        <w:rPr>
          <w:rFonts w:hint="eastAsia"/>
        </w:rPr>
        <w:t>3.</w:t>
      </w:r>
      <w:r>
        <w:t xml:space="preserve"> </w:t>
      </w:r>
      <w:r>
        <w:rPr>
          <w:rFonts w:hint="eastAsia"/>
        </w:rPr>
        <w:t xml:space="preserve"> </w:t>
      </w:r>
      <w:r w:rsidR="00306C78" w:rsidRPr="00487A59">
        <w:t>git push origin branc</w:t>
      </w:r>
      <w:r w:rsidR="00306C78">
        <w:rPr>
          <w:rFonts w:hint="eastAsia"/>
        </w:rPr>
        <w:t>h</w:t>
      </w:r>
      <w:r w:rsidR="00306C78" w:rsidRPr="00487A59">
        <w:t>One:branc</w:t>
      </w:r>
      <w:r w:rsidR="00306C78">
        <w:rPr>
          <w:rFonts w:hint="eastAsia"/>
        </w:rPr>
        <w:t>h</w:t>
      </w:r>
      <w:r w:rsidR="00306C78" w:rsidRPr="00487A59">
        <w:t>One</w:t>
      </w:r>
    </w:p>
    <w:p w:rsidR="00306C78" w:rsidRPr="00487A59" w:rsidRDefault="00306C78" w:rsidP="00306C78">
      <w:pPr>
        <w:ind w:left="360" w:firstLineChars="0" w:firstLine="0"/>
      </w:pPr>
      <w:r>
        <w:rPr>
          <w:noProof/>
        </w:rPr>
        <w:drawing>
          <wp:inline distT="0" distB="0" distL="0" distR="0" wp14:anchorId="6AE40766" wp14:editId="48FCB95C">
            <wp:extent cx="4860586" cy="21146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64544" cy="2116414"/>
                    </a:xfrm>
                    <a:prstGeom prst="rect">
                      <a:avLst/>
                    </a:prstGeom>
                  </pic:spPr>
                </pic:pic>
              </a:graphicData>
            </a:graphic>
          </wp:inline>
        </w:drawing>
      </w:r>
    </w:p>
    <w:p w:rsidR="00306C78" w:rsidRDefault="00306C78" w:rsidP="00306C78">
      <w:pPr>
        <w:ind w:left="360" w:firstLineChars="0" w:firstLine="0"/>
      </w:pPr>
      <w:r>
        <w:rPr>
          <w:rFonts w:hint="eastAsia"/>
        </w:rPr>
        <w:t>注意：可能出现以下错误，</w:t>
      </w:r>
    </w:p>
    <w:p w:rsidR="00306C78" w:rsidRPr="00487A59" w:rsidRDefault="00306C78" w:rsidP="00306C78">
      <w:pPr>
        <w:ind w:left="360" w:firstLineChars="0" w:firstLine="0"/>
      </w:pPr>
      <w:r w:rsidRPr="00487A59">
        <w:t>error: failed to push some refs to 'https://github.com/1286</w:t>
      </w:r>
      <w:r>
        <w:t>20</w:t>
      </w:r>
      <w:r w:rsidRPr="00487A59">
        <w:t>1699/2019_git_test.</w:t>
      </w:r>
    </w:p>
    <w:p w:rsidR="00306C78" w:rsidRDefault="00306C78" w:rsidP="00306C78">
      <w:pPr>
        <w:pStyle w:val="a7"/>
        <w:ind w:firstLine="360"/>
        <w:rPr>
          <w:rStyle w:val="ev"/>
          <w:color w:val="BFBFBF"/>
        </w:rPr>
      </w:pPr>
      <w:r>
        <w:rPr>
          <w:rStyle w:val="ev"/>
          <w:color w:val="BFBFBF"/>
        </w:rPr>
        <w:t>git'</w:t>
      </w:r>
    </w:p>
    <w:p w:rsidR="00306C78" w:rsidRDefault="00306C78" w:rsidP="00306C78">
      <w:pPr>
        <w:pStyle w:val="a7"/>
        <w:ind w:firstLine="360"/>
      </w:pPr>
      <w:r>
        <w:rPr>
          <w:rFonts w:hint="eastAsia"/>
        </w:rPr>
        <w:t>如果出现这个错误，我们删除origin：</w:t>
      </w:r>
      <w:r w:rsidRPr="00487A59">
        <w:rPr>
          <w:color w:val="FF0000"/>
        </w:rPr>
        <w:t>git remote rm origin再进行普通的推送就好了</w:t>
      </w:r>
    </w:p>
    <w:p w:rsidR="00306C78" w:rsidRPr="00BE19E5" w:rsidRDefault="00306C78" w:rsidP="00853A38">
      <w:pPr>
        <w:ind w:left="360" w:firstLineChars="0" w:firstLine="0"/>
      </w:pPr>
      <w:r w:rsidRPr="00BE19E5">
        <w:rPr>
          <w:rFonts w:hint="eastAsia"/>
        </w:rPr>
        <w:t>合并</w:t>
      </w:r>
      <w:r w:rsidRPr="00BE19E5">
        <w:t>分</w:t>
      </w:r>
      <w:r>
        <w:t>支</w:t>
      </w:r>
    </w:p>
    <w:p w:rsidR="00306C78" w:rsidRPr="00BE19E5" w:rsidRDefault="00306C78" w:rsidP="00306C78">
      <w:pPr>
        <w:pStyle w:val="a7"/>
        <w:ind w:firstLine="360"/>
      </w:pPr>
      <w:r w:rsidRPr="00BE19E5">
        <w:rPr>
          <w:rFonts w:hint="eastAsia"/>
        </w:rPr>
        <w:t>在</w:t>
      </w:r>
      <w:r w:rsidRPr="00BE19E5">
        <w:t>上面已经构建了一个master没有的readme文件出来</w:t>
      </w:r>
      <w:r w:rsidRPr="00BE19E5">
        <w:rPr>
          <w:rFonts w:hint="eastAsia"/>
        </w:rPr>
        <w:t>，</w:t>
      </w:r>
      <w:r w:rsidRPr="00BE19E5">
        <w:t>接下来进行合并</w:t>
      </w:r>
    </w:p>
    <w:p w:rsidR="00306C78" w:rsidRPr="00BE19E5" w:rsidRDefault="00306C78" w:rsidP="00306C78">
      <w:pPr>
        <w:autoSpaceDE w:val="0"/>
        <w:autoSpaceDN w:val="0"/>
        <w:adjustRightInd w:val="0"/>
        <w:ind w:firstLine="360"/>
        <w:rPr>
          <w:rFonts w:cs="Lucida Console"/>
          <w:bCs/>
          <w:color w:val="00BFBF"/>
        </w:rPr>
      </w:pPr>
      <w:r w:rsidRPr="00BE19E5">
        <w:rPr>
          <w:rFonts w:cs="Lucida Console"/>
          <w:color w:val="00BF00"/>
        </w:rPr>
        <w:t xml:space="preserve">bian@bian-PC </w:t>
      </w:r>
      <w:r w:rsidRPr="00BE19E5">
        <w:rPr>
          <w:rFonts w:cs="Lucida Console"/>
          <w:color w:val="BF00BF"/>
        </w:rPr>
        <w:t xml:space="preserve">MINGW64 </w:t>
      </w:r>
      <w:r w:rsidRPr="00BE19E5">
        <w:rPr>
          <w:rFonts w:cs="Lucida Console"/>
          <w:color w:val="BFBF00"/>
        </w:rPr>
        <w:t>/e/secondExample/GitCloneLibrary</w:t>
      </w:r>
      <w:r w:rsidRPr="00BE19E5">
        <w:rPr>
          <w:rFonts w:cs="Lucida Console"/>
          <w:color w:val="00BFBF"/>
        </w:rPr>
        <w:t xml:space="preserve"> (branchOne)</w:t>
      </w:r>
    </w:p>
    <w:p w:rsidR="00306C78" w:rsidRPr="00BE19E5" w:rsidRDefault="00306C78" w:rsidP="00306C78">
      <w:pPr>
        <w:autoSpaceDE w:val="0"/>
        <w:autoSpaceDN w:val="0"/>
        <w:adjustRightInd w:val="0"/>
        <w:ind w:firstLine="360"/>
        <w:rPr>
          <w:rFonts w:cs="Lucida Console"/>
          <w:bCs/>
        </w:rPr>
      </w:pPr>
      <w:r w:rsidRPr="00BE19E5">
        <w:rPr>
          <w:rFonts w:cs="Lucida Console"/>
        </w:rPr>
        <w:t>$ git merge branchOne</w:t>
      </w:r>
    </w:p>
    <w:p w:rsidR="00306C78" w:rsidRPr="00BE19E5" w:rsidRDefault="00306C78" w:rsidP="00306C78">
      <w:pPr>
        <w:autoSpaceDE w:val="0"/>
        <w:autoSpaceDN w:val="0"/>
        <w:adjustRightInd w:val="0"/>
        <w:ind w:firstLine="360"/>
        <w:rPr>
          <w:rFonts w:cs="Lucida Console"/>
          <w:bCs/>
        </w:rPr>
      </w:pPr>
      <w:r w:rsidRPr="00BE19E5">
        <w:rPr>
          <w:rFonts w:cs="Lucida Console"/>
        </w:rPr>
        <w:t>Already up to date.</w:t>
      </w:r>
    </w:p>
    <w:p w:rsidR="00306C78" w:rsidRDefault="00306C78" w:rsidP="00306C78">
      <w:pPr>
        <w:pStyle w:val="a7"/>
        <w:ind w:firstLine="360"/>
      </w:pPr>
      <w:r w:rsidRPr="00BE19E5">
        <w:rPr>
          <w:noProof/>
        </w:rPr>
        <w:drawing>
          <wp:inline distT="0" distB="0" distL="0" distR="0" wp14:anchorId="7215C0E5" wp14:editId="479601A9">
            <wp:extent cx="5274310" cy="76771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274310" cy="767715"/>
                    </a:xfrm>
                    <a:prstGeom prst="rect">
                      <a:avLst/>
                    </a:prstGeom>
                  </pic:spPr>
                </pic:pic>
              </a:graphicData>
            </a:graphic>
          </wp:inline>
        </w:drawing>
      </w:r>
    </w:p>
    <w:p w:rsidR="00306C78" w:rsidRDefault="00306C78" w:rsidP="00306C78">
      <w:pPr>
        <w:ind w:firstLineChars="0" w:firstLine="0"/>
        <w:rPr>
          <w:sz w:val="28"/>
          <w:szCs w:val="28"/>
        </w:rPr>
      </w:pPr>
      <w:r w:rsidRPr="00E9379F">
        <w:rPr>
          <w:rFonts w:hint="eastAsia"/>
          <w:sz w:val="28"/>
          <w:szCs w:val="28"/>
        </w:rPr>
        <w:t>总结：</w:t>
      </w:r>
    </w:p>
    <w:p w:rsidR="00306C78" w:rsidRPr="00C808C8" w:rsidRDefault="00306C78" w:rsidP="00306C78">
      <w:pPr>
        <w:ind w:firstLineChars="211" w:firstLine="380"/>
        <w:rPr>
          <w:sz w:val="28"/>
          <w:szCs w:val="28"/>
        </w:rPr>
      </w:pPr>
      <w:r>
        <w:rPr>
          <w:rFonts w:hint="eastAsia"/>
        </w:rPr>
        <w:lastRenderedPageBreak/>
        <w:t>20</w:t>
      </w:r>
      <w:r w:rsidRPr="00BE19E5">
        <w:rPr>
          <w:rFonts w:hint="eastAsia"/>
        </w:rPr>
        <w:t>.1  版本控制介绍</w:t>
      </w:r>
      <w:r w:rsidRPr="00BE19E5">
        <w:t>以及</w:t>
      </w:r>
      <w:r w:rsidRPr="00BE19E5">
        <w:rPr>
          <w:rFonts w:hint="eastAsia"/>
        </w:rPr>
        <w:t>常用</w:t>
      </w:r>
      <w:r w:rsidRPr="00BE19E5">
        <w:t>的版本控制工具</w:t>
      </w:r>
    </w:p>
    <w:p w:rsidR="00306C78" w:rsidRDefault="00306C78" w:rsidP="00306C78">
      <w:pPr>
        <w:ind w:firstLine="360"/>
      </w:pPr>
      <w:r>
        <w:rPr>
          <w:rFonts w:hint="eastAsia"/>
        </w:rPr>
        <w:t xml:space="preserve">20.2  github配置流程 </w:t>
      </w:r>
    </w:p>
    <w:p w:rsidR="00306C78" w:rsidRPr="00BE19E5" w:rsidRDefault="00306C78" w:rsidP="00306C78">
      <w:pPr>
        <w:ind w:firstLine="360"/>
      </w:pPr>
      <w:r>
        <w:rPr>
          <w:rFonts w:hint="eastAsia"/>
        </w:rPr>
        <w:t>20.3  windows版本GIT的安装和使用</w:t>
      </w:r>
    </w:p>
    <w:p w:rsidR="00544F0B" w:rsidRPr="00853A38" w:rsidRDefault="00306C78" w:rsidP="00853A38">
      <w:pPr>
        <w:ind w:firstLine="360"/>
      </w:pPr>
      <w:r>
        <w:rPr>
          <w:rFonts w:hint="eastAsia"/>
        </w:rPr>
        <w:t>20</w:t>
      </w:r>
      <w:r>
        <w:t>.</w:t>
      </w:r>
      <w:r>
        <w:rPr>
          <w:rFonts w:hint="eastAsia"/>
        </w:rPr>
        <w:t>4</w:t>
      </w:r>
      <w:r w:rsidRPr="00BE19E5">
        <w:t xml:space="preserve">  </w:t>
      </w:r>
      <w:r>
        <w:rPr>
          <w:rFonts w:hint="eastAsia"/>
        </w:rPr>
        <w:t>实战：使用git客户端维护公司github上的代码</w:t>
      </w:r>
    </w:p>
    <w:sectPr w:rsidR="00544F0B" w:rsidRPr="00853A38">
      <w:headerReference w:type="even" r:id="rId81"/>
      <w:headerReference w:type="default" r:id="rId82"/>
      <w:footerReference w:type="even" r:id="rId83"/>
      <w:footerReference w:type="default" r:id="rId84"/>
      <w:headerReference w:type="first" r:id="rId85"/>
      <w:footerReference w:type="first" r:id="rId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DAD" w:rsidRDefault="00D40DAD" w:rsidP="009B0B36">
      <w:pPr>
        <w:ind w:firstLine="360"/>
      </w:pPr>
      <w:r>
        <w:separator/>
      </w:r>
    </w:p>
  </w:endnote>
  <w:endnote w:type="continuationSeparator" w:id="0">
    <w:p w:rsidR="00D40DAD" w:rsidRDefault="00D40DAD" w:rsidP="009B0B36">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B36" w:rsidRDefault="009B0B3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B36" w:rsidRPr="00FE4AC6" w:rsidRDefault="009B0B36" w:rsidP="00352B6D">
    <w:pPr>
      <w:pStyle w:val="a4"/>
      <w:ind w:firstLineChars="0" w:firstLine="0"/>
      <w:jc w:val="center"/>
      <w:rPr>
        <w:color w:val="FF0000"/>
      </w:rPr>
    </w:pPr>
    <w:r w:rsidRPr="00FE4AC6">
      <w:rPr>
        <w:rFonts w:hAnsi="微软雅黑" w:hint="eastAsia"/>
        <w:color w:val="FF0000"/>
        <w:sz w:val="21"/>
        <w:szCs w:val="21"/>
      </w:rPr>
      <w:t>请加学神IT教育官方QQ群：</w:t>
    </w:r>
    <w:r w:rsidR="00A51CF3" w:rsidRPr="00A51CF3">
      <w:rPr>
        <w:rFonts w:hAnsi="微软雅黑"/>
        <w:color w:val="FF0000"/>
        <w:sz w:val="21"/>
        <w:szCs w:val="21"/>
      </w:rPr>
      <w:t>960973577</w:t>
    </w:r>
    <w:r w:rsidR="008E5617">
      <w:rPr>
        <w:rFonts w:hAnsi="微软雅黑" w:hint="eastAsia"/>
        <w:color w:val="FF0000"/>
        <w:sz w:val="21"/>
        <w:szCs w:val="21"/>
      </w:rPr>
      <w:t>或朱</w:t>
    </w:r>
    <w:r w:rsidRPr="00FE4AC6">
      <w:rPr>
        <w:rFonts w:hAnsi="微软雅黑" w:hint="eastAsia"/>
        <w:color w:val="FF0000"/>
        <w:sz w:val="21"/>
        <w:szCs w:val="21"/>
      </w:rPr>
      <w:t>老师QQ：</w:t>
    </w:r>
    <w:r w:rsidR="008E5617" w:rsidRPr="008E5617">
      <w:rPr>
        <w:rFonts w:hAnsi="微软雅黑"/>
        <w:color w:val="FF0000"/>
        <w:sz w:val="21"/>
        <w:szCs w:val="21"/>
      </w:rPr>
      <w:t>242988847</w:t>
    </w:r>
    <w:r w:rsidRPr="00FE4AC6">
      <w:rPr>
        <w:rFonts w:hAnsi="微软雅黑" w:hint="eastAsia"/>
        <w:color w:val="FF0000"/>
        <w:sz w:val="21"/>
        <w:szCs w:val="21"/>
      </w:rPr>
      <w:t>领取更多资料</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B36" w:rsidRDefault="009B0B3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DAD" w:rsidRDefault="00D40DAD" w:rsidP="009B0B36">
      <w:pPr>
        <w:ind w:firstLine="360"/>
      </w:pPr>
      <w:r>
        <w:separator/>
      </w:r>
    </w:p>
  </w:footnote>
  <w:footnote w:type="continuationSeparator" w:id="0">
    <w:p w:rsidR="00D40DAD" w:rsidRDefault="00D40DAD" w:rsidP="009B0B36">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B36" w:rsidRDefault="009B0B36">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B36" w:rsidRPr="009B0B36" w:rsidRDefault="009B0B36" w:rsidP="00352B6D">
    <w:pPr>
      <w:pStyle w:val="a4"/>
      <w:ind w:firstLineChars="0" w:firstLine="0"/>
      <w:jc w:val="center"/>
      <w:rPr>
        <w:color w:val="FF0000"/>
      </w:rPr>
    </w:pPr>
    <w:r w:rsidRPr="00FE4AC6">
      <w:rPr>
        <w:rFonts w:hAnsi="微软雅黑" w:hint="eastAsia"/>
        <w:color w:val="FF0000"/>
        <w:sz w:val="21"/>
        <w:szCs w:val="21"/>
      </w:rPr>
      <w:t>请加学神IT教育官方QQ群：</w:t>
    </w:r>
    <w:r w:rsidR="00A51CF3" w:rsidRPr="00A51CF3">
      <w:rPr>
        <w:rFonts w:hAnsi="微软雅黑"/>
        <w:color w:val="FF0000"/>
        <w:sz w:val="21"/>
        <w:szCs w:val="21"/>
      </w:rPr>
      <w:t>960973577</w:t>
    </w:r>
    <w:r w:rsidR="00A51CF3">
      <w:rPr>
        <w:rFonts w:hAnsi="微软雅黑" w:hint="eastAsia"/>
        <w:color w:val="FF0000"/>
        <w:sz w:val="21"/>
        <w:szCs w:val="21"/>
      </w:rPr>
      <w:t>或朱</w:t>
    </w:r>
    <w:r w:rsidRPr="00FE4AC6">
      <w:rPr>
        <w:rFonts w:hAnsi="微软雅黑" w:hint="eastAsia"/>
        <w:color w:val="FF0000"/>
        <w:sz w:val="21"/>
        <w:szCs w:val="21"/>
      </w:rPr>
      <w:t>老师QQ：</w:t>
    </w:r>
    <w:r w:rsidR="008E5617" w:rsidRPr="008E5617">
      <w:rPr>
        <w:rFonts w:hAnsi="微软雅黑"/>
        <w:color w:val="FF0000"/>
        <w:sz w:val="21"/>
        <w:szCs w:val="21"/>
      </w:rPr>
      <w:t>242988847</w:t>
    </w:r>
    <w:r w:rsidRPr="00FE4AC6">
      <w:rPr>
        <w:rFonts w:hAnsi="微软雅黑" w:hint="eastAsia"/>
        <w:color w:val="FF0000"/>
        <w:sz w:val="21"/>
        <w:szCs w:val="21"/>
      </w:rPr>
      <w:t>领取更多资料</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B36" w:rsidRDefault="009B0B36">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B84"/>
    <w:rsid w:val="00002FF9"/>
    <w:rsid w:val="0007762A"/>
    <w:rsid w:val="000A0D03"/>
    <w:rsid w:val="000C7902"/>
    <w:rsid w:val="00114A42"/>
    <w:rsid w:val="0013201A"/>
    <w:rsid w:val="001376F3"/>
    <w:rsid w:val="00176E2B"/>
    <w:rsid w:val="00190D2A"/>
    <w:rsid w:val="002312DF"/>
    <w:rsid w:val="002563A6"/>
    <w:rsid w:val="00283C87"/>
    <w:rsid w:val="00294B35"/>
    <w:rsid w:val="002F3C71"/>
    <w:rsid w:val="00306C78"/>
    <w:rsid w:val="00320156"/>
    <w:rsid w:val="00321138"/>
    <w:rsid w:val="00324E1C"/>
    <w:rsid w:val="00352B6D"/>
    <w:rsid w:val="003629E6"/>
    <w:rsid w:val="00380024"/>
    <w:rsid w:val="0039169F"/>
    <w:rsid w:val="00397CE9"/>
    <w:rsid w:val="003A3BFF"/>
    <w:rsid w:val="003D5AC1"/>
    <w:rsid w:val="003E0E26"/>
    <w:rsid w:val="003F0B84"/>
    <w:rsid w:val="00461801"/>
    <w:rsid w:val="004871A7"/>
    <w:rsid w:val="00492C84"/>
    <w:rsid w:val="00497D36"/>
    <w:rsid w:val="004A3223"/>
    <w:rsid w:val="004C2D03"/>
    <w:rsid w:val="005126DC"/>
    <w:rsid w:val="00541EC8"/>
    <w:rsid w:val="00544F0B"/>
    <w:rsid w:val="005F1DEA"/>
    <w:rsid w:val="00640A27"/>
    <w:rsid w:val="0065065C"/>
    <w:rsid w:val="00657DEE"/>
    <w:rsid w:val="006A1210"/>
    <w:rsid w:val="006D3243"/>
    <w:rsid w:val="006D66D5"/>
    <w:rsid w:val="007241FD"/>
    <w:rsid w:val="00795844"/>
    <w:rsid w:val="007E60FB"/>
    <w:rsid w:val="007F14C7"/>
    <w:rsid w:val="008166DC"/>
    <w:rsid w:val="00853A38"/>
    <w:rsid w:val="008552EF"/>
    <w:rsid w:val="008E1FC2"/>
    <w:rsid w:val="008E5617"/>
    <w:rsid w:val="009259AA"/>
    <w:rsid w:val="00951422"/>
    <w:rsid w:val="009B0B36"/>
    <w:rsid w:val="009B4475"/>
    <w:rsid w:val="009C1061"/>
    <w:rsid w:val="00A05299"/>
    <w:rsid w:val="00A470E6"/>
    <w:rsid w:val="00A517F7"/>
    <w:rsid w:val="00A51CF3"/>
    <w:rsid w:val="00AD1C54"/>
    <w:rsid w:val="00B34232"/>
    <w:rsid w:val="00B43AB4"/>
    <w:rsid w:val="00C74175"/>
    <w:rsid w:val="00CC04F3"/>
    <w:rsid w:val="00D40DAD"/>
    <w:rsid w:val="00D81B79"/>
    <w:rsid w:val="00D853B0"/>
    <w:rsid w:val="00D9388F"/>
    <w:rsid w:val="00DB2D32"/>
    <w:rsid w:val="00DB2DBF"/>
    <w:rsid w:val="00DC5CA7"/>
    <w:rsid w:val="00DD0688"/>
    <w:rsid w:val="00DD4057"/>
    <w:rsid w:val="00E5360A"/>
    <w:rsid w:val="00F86221"/>
    <w:rsid w:val="00FA0A52"/>
    <w:rsid w:val="00FD7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ind w:firstLineChars="200" w:firstLine="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0B36"/>
    <w:pPr>
      <w:widowControl w:val="0"/>
    </w:pPr>
    <w:rPr>
      <w:rFonts w:ascii="微软雅黑" w:eastAsia="微软雅黑" w:hAnsi="Times New Roman" w:cs="Times New Roman"/>
      <w:b/>
      <w:sz w:val="18"/>
    </w:rPr>
  </w:style>
  <w:style w:type="paragraph" w:styleId="1">
    <w:name w:val="heading 1"/>
    <w:basedOn w:val="a"/>
    <w:next w:val="a"/>
    <w:link w:val="1Char"/>
    <w:autoRedefine/>
    <w:uiPriority w:val="9"/>
    <w:qFormat/>
    <w:rsid w:val="007F14C7"/>
    <w:pPr>
      <w:widowControl/>
      <w:ind w:firstLineChars="0" w:firstLine="0"/>
      <w:jc w:val="center"/>
      <w:outlineLvl w:val="0"/>
    </w:pPr>
    <w:rPr>
      <w:rFonts w:hAnsi="微软雅黑" w:cs="宋体"/>
      <w:bCs/>
      <w:kern w:val="44"/>
      <w:sz w:val="28"/>
      <w:szCs w:val="44"/>
    </w:rPr>
  </w:style>
  <w:style w:type="paragraph" w:styleId="2">
    <w:name w:val="heading 2"/>
    <w:basedOn w:val="a"/>
    <w:next w:val="a"/>
    <w:link w:val="2Char"/>
    <w:autoRedefine/>
    <w:uiPriority w:val="9"/>
    <w:unhideWhenUsed/>
    <w:qFormat/>
    <w:rsid w:val="00320156"/>
    <w:pPr>
      <w:widowControl/>
      <w:ind w:firstLineChars="0" w:firstLine="0"/>
      <w:outlineLvl w:val="1"/>
    </w:pPr>
    <w:rPr>
      <w:rFonts w:hAnsiTheme="majorHAnsi" w:cstheme="majorBidi"/>
      <w:bCs/>
      <w:kern w:val="0"/>
      <w:sz w:val="28"/>
      <w:szCs w:val="32"/>
    </w:rPr>
  </w:style>
  <w:style w:type="paragraph" w:styleId="3">
    <w:name w:val="heading 3"/>
    <w:basedOn w:val="a"/>
    <w:next w:val="a"/>
    <w:link w:val="3Char"/>
    <w:autoRedefine/>
    <w:uiPriority w:val="9"/>
    <w:unhideWhenUsed/>
    <w:qFormat/>
    <w:rsid w:val="00176E2B"/>
    <w:pPr>
      <w:widowControl/>
      <w:ind w:firstLineChars="0" w:firstLine="0"/>
      <w:outlineLvl w:val="2"/>
    </w:pPr>
    <w:rPr>
      <w:szCs w:val="32"/>
    </w:rPr>
  </w:style>
  <w:style w:type="paragraph" w:styleId="4">
    <w:name w:val="heading 4"/>
    <w:basedOn w:val="a"/>
    <w:next w:val="a"/>
    <w:link w:val="4Char"/>
    <w:unhideWhenUsed/>
    <w:qFormat/>
    <w:rsid w:val="004871A7"/>
    <w:pPr>
      <w:keepNext/>
      <w:keepLines/>
      <w:spacing w:before="280" w:after="290" w:line="376" w:lineRule="auto"/>
      <w:jc w:val="both"/>
      <w:outlineLvl w:val="3"/>
    </w:pPr>
    <w:rPr>
      <w:rFonts w:asciiTheme="majorHAnsi" w:eastAsiaTheme="majorEastAsia" w:hAnsiTheme="majorHAnsi" w:cstheme="majorBidi"/>
      <w:b w:val="0"/>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320156"/>
    <w:rPr>
      <w:rFonts w:ascii="微软雅黑" w:eastAsia="微软雅黑" w:hAnsiTheme="majorHAnsi" w:cstheme="majorBidi"/>
      <w:b/>
      <w:bCs/>
      <w:kern w:val="0"/>
      <w:sz w:val="28"/>
      <w:szCs w:val="32"/>
    </w:rPr>
  </w:style>
  <w:style w:type="character" w:customStyle="1" w:styleId="1Char">
    <w:name w:val="标题 1 Char"/>
    <w:basedOn w:val="a0"/>
    <w:link w:val="1"/>
    <w:uiPriority w:val="9"/>
    <w:qFormat/>
    <w:rsid w:val="007F14C7"/>
    <w:rPr>
      <w:rFonts w:ascii="微软雅黑" w:eastAsia="微软雅黑" w:hAnsi="微软雅黑" w:cs="宋体"/>
      <w:b/>
      <w:bCs/>
      <w:kern w:val="44"/>
      <w:sz w:val="28"/>
      <w:szCs w:val="44"/>
    </w:rPr>
  </w:style>
  <w:style w:type="character" w:customStyle="1" w:styleId="3Char">
    <w:name w:val="标题 3 Char"/>
    <w:basedOn w:val="a0"/>
    <w:link w:val="3"/>
    <w:uiPriority w:val="9"/>
    <w:qFormat/>
    <w:rsid w:val="00176E2B"/>
    <w:rPr>
      <w:rFonts w:ascii="微软雅黑" w:eastAsia="微软雅黑" w:hAnsi="Times New Roman" w:cs="Times New Roman"/>
      <w:b/>
      <w:sz w:val="18"/>
      <w:szCs w:val="32"/>
    </w:rPr>
  </w:style>
  <w:style w:type="paragraph" w:styleId="a3">
    <w:name w:val="header"/>
    <w:basedOn w:val="a"/>
    <w:link w:val="Char"/>
    <w:uiPriority w:val="99"/>
    <w:unhideWhenUsed/>
    <w:rsid w:val="009B0B36"/>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9B0B36"/>
    <w:rPr>
      <w:rFonts w:ascii="微软雅黑" w:eastAsia="微软雅黑" w:hAnsi="Times New Roman" w:cs="Times New Roman"/>
      <w:b/>
      <w:sz w:val="18"/>
      <w:szCs w:val="18"/>
    </w:rPr>
  </w:style>
  <w:style w:type="paragraph" w:styleId="a4">
    <w:name w:val="footer"/>
    <w:basedOn w:val="a"/>
    <w:link w:val="Char0"/>
    <w:uiPriority w:val="99"/>
    <w:unhideWhenUsed/>
    <w:rsid w:val="009B0B36"/>
    <w:pPr>
      <w:tabs>
        <w:tab w:val="center" w:pos="4153"/>
        <w:tab w:val="right" w:pos="8306"/>
      </w:tabs>
      <w:snapToGrid w:val="0"/>
    </w:pPr>
    <w:rPr>
      <w:szCs w:val="18"/>
    </w:rPr>
  </w:style>
  <w:style w:type="character" w:customStyle="1" w:styleId="Char0">
    <w:name w:val="页脚 Char"/>
    <w:basedOn w:val="a0"/>
    <w:link w:val="a4"/>
    <w:uiPriority w:val="99"/>
    <w:rsid w:val="009B0B36"/>
    <w:rPr>
      <w:rFonts w:ascii="微软雅黑" w:eastAsia="微软雅黑" w:hAnsi="Times New Roman" w:cs="Times New Roman"/>
      <w:b/>
      <w:sz w:val="18"/>
      <w:szCs w:val="18"/>
    </w:rPr>
  </w:style>
  <w:style w:type="paragraph" w:styleId="a5">
    <w:name w:val="Date"/>
    <w:basedOn w:val="a"/>
    <w:next w:val="a"/>
    <w:link w:val="Char1"/>
    <w:uiPriority w:val="99"/>
    <w:semiHidden/>
    <w:unhideWhenUsed/>
    <w:rsid w:val="00DD4057"/>
    <w:pPr>
      <w:ind w:leftChars="2500" w:left="100"/>
    </w:pPr>
  </w:style>
  <w:style w:type="character" w:customStyle="1" w:styleId="Char1">
    <w:name w:val="日期 Char"/>
    <w:basedOn w:val="a0"/>
    <w:link w:val="a5"/>
    <w:uiPriority w:val="99"/>
    <w:semiHidden/>
    <w:rsid w:val="00DD4057"/>
    <w:rPr>
      <w:rFonts w:ascii="微软雅黑" w:eastAsia="微软雅黑" w:hAnsi="Times New Roman" w:cs="Times New Roman"/>
      <w:b/>
      <w:sz w:val="18"/>
    </w:rPr>
  </w:style>
  <w:style w:type="paragraph" w:styleId="a6">
    <w:name w:val="Balloon Text"/>
    <w:basedOn w:val="a"/>
    <w:link w:val="Char2"/>
    <w:uiPriority w:val="99"/>
    <w:semiHidden/>
    <w:unhideWhenUsed/>
    <w:rsid w:val="00951422"/>
    <w:rPr>
      <w:szCs w:val="18"/>
    </w:rPr>
  </w:style>
  <w:style w:type="character" w:customStyle="1" w:styleId="Char2">
    <w:name w:val="批注框文本 Char"/>
    <w:basedOn w:val="a0"/>
    <w:link w:val="a6"/>
    <w:uiPriority w:val="99"/>
    <w:semiHidden/>
    <w:rsid w:val="00951422"/>
    <w:rPr>
      <w:rFonts w:ascii="微软雅黑" w:eastAsia="微软雅黑" w:hAnsi="Times New Roman" w:cs="Times New Roman"/>
      <w:b/>
      <w:sz w:val="18"/>
      <w:szCs w:val="18"/>
    </w:rPr>
  </w:style>
  <w:style w:type="paragraph" w:styleId="a7">
    <w:name w:val="List Paragraph"/>
    <w:basedOn w:val="a"/>
    <w:uiPriority w:val="34"/>
    <w:qFormat/>
    <w:rsid w:val="008552EF"/>
    <w:pPr>
      <w:ind w:firstLine="420"/>
    </w:pPr>
  </w:style>
  <w:style w:type="table" w:styleId="a8">
    <w:name w:val="Table Grid"/>
    <w:basedOn w:val="a1"/>
    <w:uiPriority w:val="39"/>
    <w:qFormat/>
    <w:rsid w:val="00B43AB4"/>
    <w:pPr>
      <w:ind w:firstLineChars="0" w:firstLine="0"/>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网格型1"/>
    <w:basedOn w:val="a1"/>
    <w:next w:val="a8"/>
    <w:uiPriority w:val="39"/>
    <w:qFormat/>
    <w:rsid w:val="0065065C"/>
    <w:pPr>
      <w:ind w:firstLineChars="0" w:firstLine="0"/>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link w:val="Char3"/>
    <w:uiPriority w:val="99"/>
    <w:unhideWhenUsed/>
    <w:qFormat/>
    <w:rsid w:val="004871A7"/>
    <w:pPr>
      <w:spacing w:beforeAutospacing="1" w:afterAutospacing="1"/>
    </w:pPr>
    <w:rPr>
      <w:rFonts w:hAnsiTheme="minorHAnsi"/>
      <w:kern w:val="0"/>
      <w:sz w:val="24"/>
    </w:rPr>
  </w:style>
  <w:style w:type="character" w:customStyle="1" w:styleId="4Char">
    <w:name w:val="标题 4 Char"/>
    <w:basedOn w:val="a0"/>
    <w:link w:val="4"/>
    <w:qFormat/>
    <w:rsid w:val="004871A7"/>
    <w:rPr>
      <w:rFonts w:asciiTheme="majorHAnsi" w:eastAsiaTheme="majorEastAsia" w:hAnsiTheme="majorHAnsi" w:cstheme="majorBidi"/>
      <w:bCs/>
      <w:sz w:val="28"/>
      <w:szCs w:val="28"/>
    </w:rPr>
  </w:style>
  <w:style w:type="paragraph" w:styleId="HTML">
    <w:name w:val="HTML Preformatted"/>
    <w:basedOn w:val="a"/>
    <w:link w:val="HTMLChar"/>
    <w:uiPriority w:val="99"/>
    <w:qFormat/>
    <w:rsid w:val="004871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kern w:val="0"/>
      <w:sz w:val="24"/>
      <w:szCs w:val="24"/>
    </w:rPr>
  </w:style>
  <w:style w:type="character" w:customStyle="1" w:styleId="HTMLChar">
    <w:name w:val="HTML 预设格式 Char"/>
    <w:basedOn w:val="a0"/>
    <w:link w:val="HTML"/>
    <w:uiPriority w:val="99"/>
    <w:qFormat/>
    <w:rsid w:val="004871A7"/>
    <w:rPr>
      <w:rFonts w:ascii="宋体" w:eastAsia="宋体" w:hAnsi="宋体" w:cs="Times New Roman"/>
      <w:b/>
      <w:kern w:val="0"/>
      <w:sz w:val="24"/>
      <w:szCs w:val="24"/>
    </w:rPr>
  </w:style>
  <w:style w:type="character" w:customStyle="1" w:styleId="Char3">
    <w:name w:val="普通(网站) Char"/>
    <w:link w:val="a9"/>
    <w:qFormat/>
    <w:rsid w:val="004871A7"/>
    <w:rPr>
      <w:rFonts w:ascii="微软雅黑" w:eastAsia="微软雅黑" w:cs="Times New Roman"/>
      <w:b/>
      <w:kern w:val="0"/>
      <w:sz w:val="24"/>
    </w:rPr>
  </w:style>
  <w:style w:type="character" w:styleId="HTML0">
    <w:name w:val="HTML Code"/>
    <w:basedOn w:val="a0"/>
    <w:uiPriority w:val="99"/>
    <w:semiHidden/>
    <w:unhideWhenUsed/>
    <w:rsid w:val="004871A7"/>
    <w:rPr>
      <w:rFonts w:ascii="宋体" w:eastAsia="宋体" w:hAnsi="宋体" w:cs="宋体"/>
      <w:sz w:val="24"/>
      <w:szCs w:val="24"/>
    </w:rPr>
  </w:style>
  <w:style w:type="character" w:customStyle="1" w:styleId="ruby">
    <w:name w:val="ruby"/>
    <w:basedOn w:val="a0"/>
    <w:rsid w:val="004871A7"/>
  </w:style>
  <w:style w:type="character" w:customStyle="1" w:styleId="hljs-constant">
    <w:name w:val="hljs-constant"/>
    <w:basedOn w:val="a0"/>
    <w:rsid w:val="004871A7"/>
  </w:style>
  <w:style w:type="character" w:customStyle="1" w:styleId="hljs-comment">
    <w:name w:val="hljs-comment"/>
    <w:basedOn w:val="a0"/>
    <w:rsid w:val="004871A7"/>
  </w:style>
  <w:style w:type="character" w:customStyle="1" w:styleId="hljs-keyword">
    <w:name w:val="hljs-keyword"/>
    <w:basedOn w:val="a0"/>
    <w:rsid w:val="004871A7"/>
  </w:style>
  <w:style w:type="character" w:styleId="aa">
    <w:name w:val="Strong"/>
    <w:basedOn w:val="a0"/>
    <w:uiPriority w:val="22"/>
    <w:qFormat/>
    <w:rsid w:val="004871A7"/>
    <w:rPr>
      <w:b/>
      <w:bCs/>
    </w:rPr>
  </w:style>
  <w:style w:type="character" w:styleId="ab">
    <w:name w:val="Hyperlink"/>
    <w:basedOn w:val="a0"/>
    <w:uiPriority w:val="99"/>
    <w:unhideWhenUsed/>
    <w:rsid w:val="003F0B84"/>
    <w:rPr>
      <w:color w:val="0563C1" w:themeColor="hyperlink"/>
      <w:u w:val="single"/>
    </w:rPr>
  </w:style>
  <w:style w:type="character" w:customStyle="1" w:styleId="Heading141Spacing0pt">
    <w:name w:val="Heading #14|1 + Spacing 0 pt"/>
    <w:basedOn w:val="a0"/>
    <w:semiHidden/>
    <w:unhideWhenUsed/>
    <w:rsid w:val="003F0B84"/>
    <w:rPr>
      <w:rFonts w:ascii="PMingLiU" w:eastAsia="PMingLiU" w:hAnsi="PMingLiU" w:cs="PMingLiU"/>
      <w:b/>
      <w:bCs/>
      <w:color w:val="000000"/>
      <w:spacing w:val="0"/>
      <w:w w:val="100"/>
      <w:position w:val="0"/>
      <w:sz w:val="24"/>
      <w:szCs w:val="24"/>
      <w:shd w:val="clear" w:color="auto" w:fill="FFFFFF"/>
      <w:lang w:val="zh-CN" w:bidi="zh-CN"/>
    </w:rPr>
  </w:style>
  <w:style w:type="character" w:customStyle="1" w:styleId="Heading151TimesNewRoman">
    <w:name w:val="Heading #15|1 + Times New Roman"/>
    <w:aliases w:val="10 pt,Body text|13 + Times New Roman,Body text|54 + Times New Roman,Picture caption|11 + Times New Roman"/>
    <w:basedOn w:val="a0"/>
    <w:semiHidden/>
    <w:rsid w:val="003F0B84"/>
    <w:rPr>
      <w:rFonts w:ascii="Times New Roman" w:eastAsia="Times New Roman" w:hAnsi="Times New Roman" w:cs="Times New Roman" w:hint="default"/>
      <w:color w:val="000000"/>
      <w:spacing w:val="0"/>
      <w:w w:val="100"/>
      <w:position w:val="0"/>
      <w:sz w:val="20"/>
      <w:szCs w:val="20"/>
      <w:shd w:val="clear" w:color="auto" w:fill="FFFFFF"/>
      <w:lang w:val="en-US" w:eastAsia="en-US" w:bidi="en-US"/>
    </w:rPr>
  </w:style>
  <w:style w:type="character" w:customStyle="1" w:styleId="Bodytext13">
    <w:name w:val="Body text|13_"/>
    <w:basedOn w:val="a0"/>
    <w:link w:val="Bodytext130"/>
    <w:rsid w:val="003F0B84"/>
    <w:rPr>
      <w:rFonts w:ascii="PMingLiU" w:eastAsia="PMingLiU" w:hAnsi="PMingLiU" w:cs="PMingLiU"/>
      <w:sz w:val="19"/>
      <w:szCs w:val="19"/>
      <w:shd w:val="clear" w:color="auto" w:fill="FFFFFF"/>
      <w:lang w:val="zh-CN" w:bidi="zh-CN"/>
    </w:rPr>
  </w:style>
  <w:style w:type="character" w:customStyle="1" w:styleId="Bodytext27">
    <w:name w:val="Body text|27_"/>
    <w:basedOn w:val="a0"/>
    <w:link w:val="Bodytext270"/>
    <w:rsid w:val="003F0B84"/>
    <w:rPr>
      <w:sz w:val="20"/>
      <w:szCs w:val="20"/>
      <w:shd w:val="clear" w:color="auto" w:fill="FFFFFF"/>
    </w:rPr>
  </w:style>
  <w:style w:type="character" w:customStyle="1" w:styleId="Bodytext27PMingLiU">
    <w:name w:val="Body text|27 + PMingLiU"/>
    <w:aliases w:val="9.5 pt,Body text|9 + PMingLiU,Body text|56 + PMingLiU"/>
    <w:basedOn w:val="Bodytext27"/>
    <w:semiHidden/>
    <w:unhideWhenUsed/>
    <w:rsid w:val="003F0B84"/>
    <w:rPr>
      <w:rFonts w:ascii="PMingLiU" w:eastAsia="PMingLiU" w:hAnsi="PMingLiU" w:cs="PMingLiU"/>
      <w:color w:val="000000"/>
      <w:spacing w:val="0"/>
      <w:w w:val="100"/>
      <w:position w:val="0"/>
      <w:sz w:val="19"/>
      <w:szCs w:val="19"/>
      <w:shd w:val="clear" w:color="auto" w:fill="FFFFFF"/>
      <w:lang w:val="zh-CN" w:eastAsia="zh-CN" w:bidi="zh-CN"/>
    </w:rPr>
  </w:style>
  <w:style w:type="paragraph" w:customStyle="1" w:styleId="Bodytext130">
    <w:name w:val="Body text|13"/>
    <w:basedOn w:val="a"/>
    <w:link w:val="Bodytext13"/>
    <w:rsid w:val="003F0B84"/>
    <w:pPr>
      <w:shd w:val="clear" w:color="auto" w:fill="FFFFFF"/>
      <w:spacing w:before="1980" w:after="280" w:line="312" w:lineRule="exact"/>
      <w:ind w:hanging="240"/>
      <w:jc w:val="distribute"/>
    </w:pPr>
    <w:rPr>
      <w:rFonts w:ascii="PMingLiU" w:eastAsia="PMingLiU" w:hAnsi="PMingLiU" w:cs="PMingLiU"/>
      <w:b w:val="0"/>
      <w:sz w:val="19"/>
      <w:szCs w:val="19"/>
      <w:lang w:val="zh-CN" w:bidi="zh-CN"/>
    </w:rPr>
  </w:style>
  <w:style w:type="paragraph" w:customStyle="1" w:styleId="Bodytext270">
    <w:name w:val="Body text|27"/>
    <w:basedOn w:val="a"/>
    <w:link w:val="Bodytext27"/>
    <w:rsid w:val="003F0B84"/>
    <w:pPr>
      <w:shd w:val="clear" w:color="auto" w:fill="FFFFFF"/>
      <w:spacing w:before="520" w:after="100" w:line="222" w:lineRule="exact"/>
      <w:ind w:hanging="240"/>
    </w:pPr>
    <w:rPr>
      <w:rFonts w:asciiTheme="minorHAnsi" w:eastAsiaTheme="minorEastAsia" w:hAnsiTheme="minorHAnsi" w:cstheme="minorBidi"/>
      <w:b w:val="0"/>
      <w:sz w:val="20"/>
      <w:szCs w:val="20"/>
    </w:rPr>
  </w:style>
  <w:style w:type="character" w:customStyle="1" w:styleId="Headerorfooter1TimesNewRoman">
    <w:name w:val="Header or footer|1 + Times New Roman"/>
    <w:aliases w:val="9 pt,Not Bold,Spacing 0 pt,Body text|24 + Courier New,8 pt,Body text|14 + Courier New,10.5 pt,Bold,Body text|2 + Italic,Body text|13 + 5 pt"/>
    <w:basedOn w:val="a0"/>
    <w:semiHidden/>
    <w:unhideWhenUsed/>
    <w:rsid w:val="003F0B84"/>
    <w:rPr>
      <w:rFonts w:ascii="Times New Roman" w:eastAsia="Times New Roman" w:hAnsi="Times New Roman" w:cs="Times New Roman"/>
      <w:b/>
      <w:bCs/>
      <w:i w:val="0"/>
      <w:iCs w:val="0"/>
      <w:smallCaps w:val="0"/>
      <w:strike w:val="0"/>
      <w:color w:val="000000"/>
      <w:spacing w:val="0"/>
      <w:w w:val="100"/>
      <w:position w:val="0"/>
      <w:sz w:val="18"/>
      <w:szCs w:val="18"/>
      <w:u w:val="none"/>
      <w:lang w:val="en-US" w:eastAsia="en-US" w:bidi="en-US"/>
    </w:rPr>
  </w:style>
  <w:style w:type="character" w:customStyle="1" w:styleId="Heading141">
    <w:name w:val="Heading #14|1_"/>
    <w:basedOn w:val="a0"/>
    <w:link w:val="Heading1410"/>
    <w:rsid w:val="003F0B84"/>
    <w:rPr>
      <w:rFonts w:ascii="PMingLiU" w:eastAsia="PMingLiU" w:hAnsi="PMingLiU" w:cs="PMingLiU"/>
      <w:b/>
      <w:bCs/>
      <w:spacing w:val="20"/>
      <w:shd w:val="clear" w:color="auto" w:fill="FFFFFF"/>
      <w:lang w:val="zh-CN" w:bidi="zh-CN"/>
    </w:rPr>
  </w:style>
  <w:style w:type="paragraph" w:customStyle="1" w:styleId="Heading1410">
    <w:name w:val="Heading #14|1"/>
    <w:basedOn w:val="a"/>
    <w:link w:val="Heading141"/>
    <w:rsid w:val="003F0B84"/>
    <w:pPr>
      <w:shd w:val="clear" w:color="auto" w:fill="FFFFFF"/>
      <w:spacing w:before="660" w:after="260" w:line="240" w:lineRule="exact"/>
      <w:ind w:hanging="240"/>
      <w:jc w:val="distribute"/>
    </w:pPr>
    <w:rPr>
      <w:rFonts w:ascii="PMingLiU" w:eastAsia="PMingLiU" w:hAnsi="PMingLiU" w:cs="PMingLiU"/>
      <w:bCs/>
      <w:spacing w:val="20"/>
      <w:sz w:val="21"/>
      <w:lang w:val="zh-CN" w:bidi="zh-CN"/>
    </w:rPr>
  </w:style>
  <w:style w:type="character" w:customStyle="1" w:styleId="ev">
    <w:name w:val="ev"/>
    <w:basedOn w:val="a0"/>
    <w:rsid w:val="00306C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ind w:firstLineChars="200" w:firstLine="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0B36"/>
    <w:pPr>
      <w:widowControl w:val="0"/>
    </w:pPr>
    <w:rPr>
      <w:rFonts w:ascii="微软雅黑" w:eastAsia="微软雅黑" w:hAnsi="Times New Roman" w:cs="Times New Roman"/>
      <w:b/>
      <w:sz w:val="18"/>
    </w:rPr>
  </w:style>
  <w:style w:type="paragraph" w:styleId="1">
    <w:name w:val="heading 1"/>
    <w:basedOn w:val="a"/>
    <w:next w:val="a"/>
    <w:link w:val="1Char"/>
    <w:autoRedefine/>
    <w:uiPriority w:val="9"/>
    <w:qFormat/>
    <w:rsid w:val="007F14C7"/>
    <w:pPr>
      <w:widowControl/>
      <w:ind w:firstLineChars="0" w:firstLine="0"/>
      <w:jc w:val="center"/>
      <w:outlineLvl w:val="0"/>
    </w:pPr>
    <w:rPr>
      <w:rFonts w:hAnsi="微软雅黑" w:cs="宋体"/>
      <w:bCs/>
      <w:kern w:val="44"/>
      <w:sz w:val="28"/>
      <w:szCs w:val="44"/>
    </w:rPr>
  </w:style>
  <w:style w:type="paragraph" w:styleId="2">
    <w:name w:val="heading 2"/>
    <w:basedOn w:val="a"/>
    <w:next w:val="a"/>
    <w:link w:val="2Char"/>
    <w:autoRedefine/>
    <w:uiPriority w:val="9"/>
    <w:unhideWhenUsed/>
    <w:qFormat/>
    <w:rsid w:val="00320156"/>
    <w:pPr>
      <w:widowControl/>
      <w:ind w:firstLineChars="0" w:firstLine="0"/>
      <w:outlineLvl w:val="1"/>
    </w:pPr>
    <w:rPr>
      <w:rFonts w:hAnsiTheme="majorHAnsi" w:cstheme="majorBidi"/>
      <w:bCs/>
      <w:kern w:val="0"/>
      <w:sz w:val="28"/>
      <w:szCs w:val="32"/>
    </w:rPr>
  </w:style>
  <w:style w:type="paragraph" w:styleId="3">
    <w:name w:val="heading 3"/>
    <w:basedOn w:val="a"/>
    <w:next w:val="a"/>
    <w:link w:val="3Char"/>
    <w:autoRedefine/>
    <w:uiPriority w:val="9"/>
    <w:unhideWhenUsed/>
    <w:qFormat/>
    <w:rsid w:val="00176E2B"/>
    <w:pPr>
      <w:widowControl/>
      <w:ind w:firstLineChars="0" w:firstLine="0"/>
      <w:outlineLvl w:val="2"/>
    </w:pPr>
    <w:rPr>
      <w:szCs w:val="32"/>
    </w:rPr>
  </w:style>
  <w:style w:type="paragraph" w:styleId="4">
    <w:name w:val="heading 4"/>
    <w:basedOn w:val="a"/>
    <w:next w:val="a"/>
    <w:link w:val="4Char"/>
    <w:unhideWhenUsed/>
    <w:qFormat/>
    <w:rsid w:val="004871A7"/>
    <w:pPr>
      <w:keepNext/>
      <w:keepLines/>
      <w:spacing w:before="280" w:after="290" w:line="376" w:lineRule="auto"/>
      <w:jc w:val="both"/>
      <w:outlineLvl w:val="3"/>
    </w:pPr>
    <w:rPr>
      <w:rFonts w:asciiTheme="majorHAnsi" w:eastAsiaTheme="majorEastAsia" w:hAnsiTheme="majorHAnsi" w:cstheme="majorBidi"/>
      <w:b w:val="0"/>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320156"/>
    <w:rPr>
      <w:rFonts w:ascii="微软雅黑" w:eastAsia="微软雅黑" w:hAnsiTheme="majorHAnsi" w:cstheme="majorBidi"/>
      <w:b/>
      <w:bCs/>
      <w:kern w:val="0"/>
      <w:sz w:val="28"/>
      <w:szCs w:val="32"/>
    </w:rPr>
  </w:style>
  <w:style w:type="character" w:customStyle="1" w:styleId="1Char">
    <w:name w:val="标题 1 Char"/>
    <w:basedOn w:val="a0"/>
    <w:link w:val="1"/>
    <w:uiPriority w:val="9"/>
    <w:qFormat/>
    <w:rsid w:val="007F14C7"/>
    <w:rPr>
      <w:rFonts w:ascii="微软雅黑" w:eastAsia="微软雅黑" w:hAnsi="微软雅黑" w:cs="宋体"/>
      <w:b/>
      <w:bCs/>
      <w:kern w:val="44"/>
      <w:sz w:val="28"/>
      <w:szCs w:val="44"/>
    </w:rPr>
  </w:style>
  <w:style w:type="character" w:customStyle="1" w:styleId="3Char">
    <w:name w:val="标题 3 Char"/>
    <w:basedOn w:val="a0"/>
    <w:link w:val="3"/>
    <w:uiPriority w:val="9"/>
    <w:qFormat/>
    <w:rsid w:val="00176E2B"/>
    <w:rPr>
      <w:rFonts w:ascii="微软雅黑" w:eastAsia="微软雅黑" w:hAnsi="Times New Roman" w:cs="Times New Roman"/>
      <w:b/>
      <w:sz w:val="18"/>
      <w:szCs w:val="32"/>
    </w:rPr>
  </w:style>
  <w:style w:type="paragraph" w:styleId="a3">
    <w:name w:val="header"/>
    <w:basedOn w:val="a"/>
    <w:link w:val="Char"/>
    <w:uiPriority w:val="99"/>
    <w:unhideWhenUsed/>
    <w:rsid w:val="009B0B36"/>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9B0B36"/>
    <w:rPr>
      <w:rFonts w:ascii="微软雅黑" w:eastAsia="微软雅黑" w:hAnsi="Times New Roman" w:cs="Times New Roman"/>
      <w:b/>
      <w:sz w:val="18"/>
      <w:szCs w:val="18"/>
    </w:rPr>
  </w:style>
  <w:style w:type="paragraph" w:styleId="a4">
    <w:name w:val="footer"/>
    <w:basedOn w:val="a"/>
    <w:link w:val="Char0"/>
    <w:uiPriority w:val="99"/>
    <w:unhideWhenUsed/>
    <w:rsid w:val="009B0B36"/>
    <w:pPr>
      <w:tabs>
        <w:tab w:val="center" w:pos="4153"/>
        <w:tab w:val="right" w:pos="8306"/>
      </w:tabs>
      <w:snapToGrid w:val="0"/>
    </w:pPr>
    <w:rPr>
      <w:szCs w:val="18"/>
    </w:rPr>
  </w:style>
  <w:style w:type="character" w:customStyle="1" w:styleId="Char0">
    <w:name w:val="页脚 Char"/>
    <w:basedOn w:val="a0"/>
    <w:link w:val="a4"/>
    <w:uiPriority w:val="99"/>
    <w:rsid w:val="009B0B36"/>
    <w:rPr>
      <w:rFonts w:ascii="微软雅黑" w:eastAsia="微软雅黑" w:hAnsi="Times New Roman" w:cs="Times New Roman"/>
      <w:b/>
      <w:sz w:val="18"/>
      <w:szCs w:val="18"/>
    </w:rPr>
  </w:style>
  <w:style w:type="paragraph" w:styleId="a5">
    <w:name w:val="Date"/>
    <w:basedOn w:val="a"/>
    <w:next w:val="a"/>
    <w:link w:val="Char1"/>
    <w:uiPriority w:val="99"/>
    <w:semiHidden/>
    <w:unhideWhenUsed/>
    <w:rsid w:val="00DD4057"/>
    <w:pPr>
      <w:ind w:leftChars="2500" w:left="100"/>
    </w:pPr>
  </w:style>
  <w:style w:type="character" w:customStyle="1" w:styleId="Char1">
    <w:name w:val="日期 Char"/>
    <w:basedOn w:val="a0"/>
    <w:link w:val="a5"/>
    <w:uiPriority w:val="99"/>
    <w:semiHidden/>
    <w:rsid w:val="00DD4057"/>
    <w:rPr>
      <w:rFonts w:ascii="微软雅黑" w:eastAsia="微软雅黑" w:hAnsi="Times New Roman" w:cs="Times New Roman"/>
      <w:b/>
      <w:sz w:val="18"/>
    </w:rPr>
  </w:style>
  <w:style w:type="paragraph" w:styleId="a6">
    <w:name w:val="Balloon Text"/>
    <w:basedOn w:val="a"/>
    <w:link w:val="Char2"/>
    <w:uiPriority w:val="99"/>
    <w:semiHidden/>
    <w:unhideWhenUsed/>
    <w:rsid w:val="00951422"/>
    <w:rPr>
      <w:szCs w:val="18"/>
    </w:rPr>
  </w:style>
  <w:style w:type="character" w:customStyle="1" w:styleId="Char2">
    <w:name w:val="批注框文本 Char"/>
    <w:basedOn w:val="a0"/>
    <w:link w:val="a6"/>
    <w:uiPriority w:val="99"/>
    <w:semiHidden/>
    <w:rsid w:val="00951422"/>
    <w:rPr>
      <w:rFonts w:ascii="微软雅黑" w:eastAsia="微软雅黑" w:hAnsi="Times New Roman" w:cs="Times New Roman"/>
      <w:b/>
      <w:sz w:val="18"/>
      <w:szCs w:val="18"/>
    </w:rPr>
  </w:style>
  <w:style w:type="paragraph" w:styleId="a7">
    <w:name w:val="List Paragraph"/>
    <w:basedOn w:val="a"/>
    <w:uiPriority w:val="34"/>
    <w:qFormat/>
    <w:rsid w:val="008552EF"/>
    <w:pPr>
      <w:ind w:firstLine="420"/>
    </w:pPr>
  </w:style>
  <w:style w:type="table" w:styleId="a8">
    <w:name w:val="Table Grid"/>
    <w:basedOn w:val="a1"/>
    <w:uiPriority w:val="39"/>
    <w:qFormat/>
    <w:rsid w:val="00B43AB4"/>
    <w:pPr>
      <w:ind w:firstLineChars="0" w:firstLine="0"/>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网格型1"/>
    <w:basedOn w:val="a1"/>
    <w:next w:val="a8"/>
    <w:uiPriority w:val="39"/>
    <w:qFormat/>
    <w:rsid w:val="0065065C"/>
    <w:pPr>
      <w:ind w:firstLineChars="0" w:firstLine="0"/>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link w:val="Char3"/>
    <w:uiPriority w:val="99"/>
    <w:unhideWhenUsed/>
    <w:qFormat/>
    <w:rsid w:val="004871A7"/>
    <w:pPr>
      <w:spacing w:beforeAutospacing="1" w:afterAutospacing="1"/>
    </w:pPr>
    <w:rPr>
      <w:rFonts w:hAnsiTheme="minorHAnsi"/>
      <w:kern w:val="0"/>
      <w:sz w:val="24"/>
    </w:rPr>
  </w:style>
  <w:style w:type="character" w:customStyle="1" w:styleId="4Char">
    <w:name w:val="标题 4 Char"/>
    <w:basedOn w:val="a0"/>
    <w:link w:val="4"/>
    <w:qFormat/>
    <w:rsid w:val="004871A7"/>
    <w:rPr>
      <w:rFonts w:asciiTheme="majorHAnsi" w:eastAsiaTheme="majorEastAsia" w:hAnsiTheme="majorHAnsi" w:cstheme="majorBidi"/>
      <w:bCs/>
      <w:sz w:val="28"/>
      <w:szCs w:val="28"/>
    </w:rPr>
  </w:style>
  <w:style w:type="paragraph" w:styleId="HTML">
    <w:name w:val="HTML Preformatted"/>
    <w:basedOn w:val="a"/>
    <w:link w:val="HTMLChar"/>
    <w:uiPriority w:val="99"/>
    <w:qFormat/>
    <w:rsid w:val="004871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kern w:val="0"/>
      <w:sz w:val="24"/>
      <w:szCs w:val="24"/>
    </w:rPr>
  </w:style>
  <w:style w:type="character" w:customStyle="1" w:styleId="HTMLChar">
    <w:name w:val="HTML 预设格式 Char"/>
    <w:basedOn w:val="a0"/>
    <w:link w:val="HTML"/>
    <w:uiPriority w:val="99"/>
    <w:qFormat/>
    <w:rsid w:val="004871A7"/>
    <w:rPr>
      <w:rFonts w:ascii="宋体" w:eastAsia="宋体" w:hAnsi="宋体" w:cs="Times New Roman"/>
      <w:b/>
      <w:kern w:val="0"/>
      <w:sz w:val="24"/>
      <w:szCs w:val="24"/>
    </w:rPr>
  </w:style>
  <w:style w:type="character" w:customStyle="1" w:styleId="Char3">
    <w:name w:val="普通(网站) Char"/>
    <w:link w:val="a9"/>
    <w:qFormat/>
    <w:rsid w:val="004871A7"/>
    <w:rPr>
      <w:rFonts w:ascii="微软雅黑" w:eastAsia="微软雅黑" w:cs="Times New Roman"/>
      <w:b/>
      <w:kern w:val="0"/>
      <w:sz w:val="24"/>
    </w:rPr>
  </w:style>
  <w:style w:type="character" w:styleId="HTML0">
    <w:name w:val="HTML Code"/>
    <w:basedOn w:val="a0"/>
    <w:uiPriority w:val="99"/>
    <w:semiHidden/>
    <w:unhideWhenUsed/>
    <w:rsid w:val="004871A7"/>
    <w:rPr>
      <w:rFonts w:ascii="宋体" w:eastAsia="宋体" w:hAnsi="宋体" w:cs="宋体"/>
      <w:sz w:val="24"/>
      <w:szCs w:val="24"/>
    </w:rPr>
  </w:style>
  <w:style w:type="character" w:customStyle="1" w:styleId="ruby">
    <w:name w:val="ruby"/>
    <w:basedOn w:val="a0"/>
    <w:rsid w:val="004871A7"/>
  </w:style>
  <w:style w:type="character" w:customStyle="1" w:styleId="hljs-constant">
    <w:name w:val="hljs-constant"/>
    <w:basedOn w:val="a0"/>
    <w:rsid w:val="004871A7"/>
  </w:style>
  <w:style w:type="character" w:customStyle="1" w:styleId="hljs-comment">
    <w:name w:val="hljs-comment"/>
    <w:basedOn w:val="a0"/>
    <w:rsid w:val="004871A7"/>
  </w:style>
  <w:style w:type="character" w:customStyle="1" w:styleId="hljs-keyword">
    <w:name w:val="hljs-keyword"/>
    <w:basedOn w:val="a0"/>
    <w:rsid w:val="004871A7"/>
  </w:style>
  <w:style w:type="character" w:styleId="aa">
    <w:name w:val="Strong"/>
    <w:basedOn w:val="a0"/>
    <w:uiPriority w:val="22"/>
    <w:qFormat/>
    <w:rsid w:val="004871A7"/>
    <w:rPr>
      <w:b/>
      <w:bCs/>
    </w:rPr>
  </w:style>
  <w:style w:type="character" w:styleId="ab">
    <w:name w:val="Hyperlink"/>
    <w:basedOn w:val="a0"/>
    <w:uiPriority w:val="99"/>
    <w:unhideWhenUsed/>
    <w:rsid w:val="003F0B84"/>
    <w:rPr>
      <w:color w:val="0563C1" w:themeColor="hyperlink"/>
      <w:u w:val="single"/>
    </w:rPr>
  </w:style>
  <w:style w:type="character" w:customStyle="1" w:styleId="Heading141Spacing0pt">
    <w:name w:val="Heading #14|1 + Spacing 0 pt"/>
    <w:basedOn w:val="a0"/>
    <w:semiHidden/>
    <w:unhideWhenUsed/>
    <w:rsid w:val="003F0B84"/>
    <w:rPr>
      <w:rFonts w:ascii="PMingLiU" w:eastAsia="PMingLiU" w:hAnsi="PMingLiU" w:cs="PMingLiU"/>
      <w:b/>
      <w:bCs/>
      <w:color w:val="000000"/>
      <w:spacing w:val="0"/>
      <w:w w:val="100"/>
      <w:position w:val="0"/>
      <w:sz w:val="24"/>
      <w:szCs w:val="24"/>
      <w:shd w:val="clear" w:color="auto" w:fill="FFFFFF"/>
      <w:lang w:val="zh-CN" w:bidi="zh-CN"/>
    </w:rPr>
  </w:style>
  <w:style w:type="character" w:customStyle="1" w:styleId="Heading151TimesNewRoman">
    <w:name w:val="Heading #15|1 + Times New Roman"/>
    <w:aliases w:val="10 pt,Body text|13 + Times New Roman,Body text|54 + Times New Roman,Picture caption|11 + Times New Roman"/>
    <w:basedOn w:val="a0"/>
    <w:semiHidden/>
    <w:rsid w:val="003F0B84"/>
    <w:rPr>
      <w:rFonts w:ascii="Times New Roman" w:eastAsia="Times New Roman" w:hAnsi="Times New Roman" w:cs="Times New Roman" w:hint="default"/>
      <w:color w:val="000000"/>
      <w:spacing w:val="0"/>
      <w:w w:val="100"/>
      <w:position w:val="0"/>
      <w:sz w:val="20"/>
      <w:szCs w:val="20"/>
      <w:shd w:val="clear" w:color="auto" w:fill="FFFFFF"/>
      <w:lang w:val="en-US" w:eastAsia="en-US" w:bidi="en-US"/>
    </w:rPr>
  </w:style>
  <w:style w:type="character" w:customStyle="1" w:styleId="Bodytext13">
    <w:name w:val="Body text|13_"/>
    <w:basedOn w:val="a0"/>
    <w:link w:val="Bodytext130"/>
    <w:rsid w:val="003F0B84"/>
    <w:rPr>
      <w:rFonts w:ascii="PMingLiU" w:eastAsia="PMingLiU" w:hAnsi="PMingLiU" w:cs="PMingLiU"/>
      <w:sz w:val="19"/>
      <w:szCs w:val="19"/>
      <w:shd w:val="clear" w:color="auto" w:fill="FFFFFF"/>
      <w:lang w:val="zh-CN" w:bidi="zh-CN"/>
    </w:rPr>
  </w:style>
  <w:style w:type="character" w:customStyle="1" w:styleId="Bodytext27">
    <w:name w:val="Body text|27_"/>
    <w:basedOn w:val="a0"/>
    <w:link w:val="Bodytext270"/>
    <w:rsid w:val="003F0B84"/>
    <w:rPr>
      <w:sz w:val="20"/>
      <w:szCs w:val="20"/>
      <w:shd w:val="clear" w:color="auto" w:fill="FFFFFF"/>
    </w:rPr>
  </w:style>
  <w:style w:type="character" w:customStyle="1" w:styleId="Bodytext27PMingLiU">
    <w:name w:val="Body text|27 + PMingLiU"/>
    <w:aliases w:val="9.5 pt,Body text|9 + PMingLiU,Body text|56 + PMingLiU"/>
    <w:basedOn w:val="Bodytext27"/>
    <w:semiHidden/>
    <w:unhideWhenUsed/>
    <w:rsid w:val="003F0B84"/>
    <w:rPr>
      <w:rFonts w:ascii="PMingLiU" w:eastAsia="PMingLiU" w:hAnsi="PMingLiU" w:cs="PMingLiU"/>
      <w:color w:val="000000"/>
      <w:spacing w:val="0"/>
      <w:w w:val="100"/>
      <w:position w:val="0"/>
      <w:sz w:val="19"/>
      <w:szCs w:val="19"/>
      <w:shd w:val="clear" w:color="auto" w:fill="FFFFFF"/>
      <w:lang w:val="zh-CN" w:eastAsia="zh-CN" w:bidi="zh-CN"/>
    </w:rPr>
  </w:style>
  <w:style w:type="paragraph" w:customStyle="1" w:styleId="Bodytext130">
    <w:name w:val="Body text|13"/>
    <w:basedOn w:val="a"/>
    <w:link w:val="Bodytext13"/>
    <w:rsid w:val="003F0B84"/>
    <w:pPr>
      <w:shd w:val="clear" w:color="auto" w:fill="FFFFFF"/>
      <w:spacing w:before="1980" w:after="280" w:line="312" w:lineRule="exact"/>
      <w:ind w:hanging="240"/>
      <w:jc w:val="distribute"/>
    </w:pPr>
    <w:rPr>
      <w:rFonts w:ascii="PMingLiU" w:eastAsia="PMingLiU" w:hAnsi="PMingLiU" w:cs="PMingLiU"/>
      <w:b w:val="0"/>
      <w:sz w:val="19"/>
      <w:szCs w:val="19"/>
      <w:lang w:val="zh-CN" w:bidi="zh-CN"/>
    </w:rPr>
  </w:style>
  <w:style w:type="paragraph" w:customStyle="1" w:styleId="Bodytext270">
    <w:name w:val="Body text|27"/>
    <w:basedOn w:val="a"/>
    <w:link w:val="Bodytext27"/>
    <w:rsid w:val="003F0B84"/>
    <w:pPr>
      <w:shd w:val="clear" w:color="auto" w:fill="FFFFFF"/>
      <w:spacing w:before="520" w:after="100" w:line="222" w:lineRule="exact"/>
      <w:ind w:hanging="240"/>
    </w:pPr>
    <w:rPr>
      <w:rFonts w:asciiTheme="minorHAnsi" w:eastAsiaTheme="minorEastAsia" w:hAnsiTheme="minorHAnsi" w:cstheme="minorBidi"/>
      <w:b w:val="0"/>
      <w:sz w:val="20"/>
      <w:szCs w:val="20"/>
    </w:rPr>
  </w:style>
  <w:style w:type="character" w:customStyle="1" w:styleId="Headerorfooter1TimesNewRoman">
    <w:name w:val="Header or footer|1 + Times New Roman"/>
    <w:aliases w:val="9 pt,Not Bold,Spacing 0 pt,Body text|24 + Courier New,8 pt,Body text|14 + Courier New,10.5 pt,Bold,Body text|2 + Italic,Body text|13 + 5 pt"/>
    <w:basedOn w:val="a0"/>
    <w:semiHidden/>
    <w:unhideWhenUsed/>
    <w:rsid w:val="003F0B84"/>
    <w:rPr>
      <w:rFonts w:ascii="Times New Roman" w:eastAsia="Times New Roman" w:hAnsi="Times New Roman" w:cs="Times New Roman"/>
      <w:b/>
      <w:bCs/>
      <w:i w:val="0"/>
      <w:iCs w:val="0"/>
      <w:smallCaps w:val="0"/>
      <w:strike w:val="0"/>
      <w:color w:val="000000"/>
      <w:spacing w:val="0"/>
      <w:w w:val="100"/>
      <w:position w:val="0"/>
      <w:sz w:val="18"/>
      <w:szCs w:val="18"/>
      <w:u w:val="none"/>
      <w:lang w:val="en-US" w:eastAsia="en-US" w:bidi="en-US"/>
    </w:rPr>
  </w:style>
  <w:style w:type="character" w:customStyle="1" w:styleId="Heading141">
    <w:name w:val="Heading #14|1_"/>
    <w:basedOn w:val="a0"/>
    <w:link w:val="Heading1410"/>
    <w:rsid w:val="003F0B84"/>
    <w:rPr>
      <w:rFonts w:ascii="PMingLiU" w:eastAsia="PMingLiU" w:hAnsi="PMingLiU" w:cs="PMingLiU"/>
      <w:b/>
      <w:bCs/>
      <w:spacing w:val="20"/>
      <w:shd w:val="clear" w:color="auto" w:fill="FFFFFF"/>
      <w:lang w:val="zh-CN" w:bidi="zh-CN"/>
    </w:rPr>
  </w:style>
  <w:style w:type="paragraph" w:customStyle="1" w:styleId="Heading1410">
    <w:name w:val="Heading #14|1"/>
    <w:basedOn w:val="a"/>
    <w:link w:val="Heading141"/>
    <w:rsid w:val="003F0B84"/>
    <w:pPr>
      <w:shd w:val="clear" w:color="auto" w:fill="FFFFFF"/>
      <w:spacing w:before="660" w:after="260" w:line="240" w:lineRule="exact"/>
      <w:ind w:hanging="240"/>
      <w:jc w:val="distribute"/>
    </w:pPr>
    <w:rPr>
      <w:rFonts w:ascii="PMingLiU" w:eastAsia="PMingLiU" w:hAnsi="PMingLiU" w:cs="PMingLiU"/>
      <w:bCs/>
      <w:spacing w:val="20"/>
      <w:sz w:val="21"/>
      <w:lang w:val="zh-CN" w:bidi="zh-CN"/>
    </w:rPr>
  </w:style>
  <w:style w:type="character" w:customStyle="1" w:styleId="ev">
    <w:name w:val="ev"/>
    <w:basedOn w:val="a0"/>
    <w:rsid w:val="00306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85%8D%E7%BD%AE%E6%96%87%E4%BB%B6/28655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footer" Target="footer2.xml"/><Relationship Id="rId7" Type="http://schemas.openxmlformats.org/officeDocument/2006/relationships/image" Target="media/image1.jpeg"/><Relationship Id="rId71" Type="http://schemas.openxmlformats.org/officeDocument/2006/relationships/image" Target="media/image57.png"/><Relationship Id="rId2" Type="http://schemas.microsoft.com/office/2007/relationships/stylesWithEffects" Target="stylesWithEffect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0.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baike.baidu.com/item/%E8%BD%AF%E4%BB%B6%E9%85%8D%E7%BD%AE%E7%AE%A1%E7%90%86/376560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jpe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30.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mailto:2312483892@qq.com"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mailto:git@github.com:wangjiax9/practice.git" TargetMode="External"/><Relationship Id="rId62" Type="http://schemas.openxmlformats.org/officeDocument/2006/relationships/image" Target="media/image49.png"/><Relationship Id="rId70" Type="http://schemas.openxmlformats.org/officeDocument/2006/relationships/hyperlink" Target="https://github.com/bianjhpython/OurBlog.git" TargetMode="External"/><Relationship Id="rId75" Type="http://schemas.openxmlformats.org/officeDocument/2006/relationships/image" Target="media/image61.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eader" Target="header1.xml"/><Relationship Id="rId86"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Python%20&#31532;&#19968;&#3341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Python 第一节模板.dotx</Template>
  <TotalTime>0</TotalTime>
  <Pages>30</Pages>
  <Words>1427</Words>
  <Characters>8136</Characters>
  <Application>Microsoft Office Word</Application>
  <DocSecurity>0</DocSecurity>
  <Lines>67</Lines>
  <Paragraphs>19</Paragraphs>
  <ScaleCrop>false</ScaleCrop>
  <Company>微软中国</Company>
  <LinksUpToDate>false</LinksUpToDate>
  <CharactersWithSpaces>9544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3</cp:revision>
  <dcterms:created xsi:type="dcterms:W3CDTF">2020-03-24T06:44:00Z</dcterms:created>
  <dcterms:modified xsi:type="dcterms:W3CDTF">2020-05-07T01:53:00Z</dcterms:modified>
</cp:coreProperties>
</file>